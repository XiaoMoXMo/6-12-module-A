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61E0A" w14:textId="77777777" w:rsidR="00706048" w:rsidRPr="00C77AF1" w:rsidRDefault="00706048" w:rsidP="00706048">
      <w:pPr>
        <w:pStyle w:val="a6"/>
        <w:rPr>
          <w:rFonts w:ascii="Frutiger LT Com 45 Light" w:hAnsi="Frutiger LT Com 45 Light"/>
        </w:rPr>
      </w:pPr>
      <w:r w:rsidRPr="00C77AF1">
        <w:rPr>
          <w:rFonts w:ascii="Frutiger LT Com 45 Light" w:hAnsi="Frutiger LT Com 45 Light"/>
        </w:rPr>
        <w:t xml:space="preserve">Test Project </w:t>
      </w:r>
    </w:p>
    <w:p w14:paraId="1E0B4133" w14:textId="57A9FBC1" w:rsidR="00706048" w:rsidRPr="00C77AF1" w:rsidRDefault="00140D9F" w:rsidP="00140D9F">
      <w:pPr>
        <w:pStyle w:val="a6"/>
        <w:rPr>
          <w:rFonts w:ascii="Frutiger LT Com 45 Light" w:hAnsi="Frutiger LT Com 45 Light"/>
        </w:rPr>
      </w:pPr>
      <w:r w:rsidRPr="00C77AF1">
        <w:rPr>
          <w:rFonts w:ascii="Frutiger LT Com 45 Light" w:hAnsi="Frutiger LT Com 45 Light"/>
        </w:rPr>
        <w:t>Web Design</w:t>
      </w:r>
    </w:p>
    <w:p w14:paraId="30D0F3A8" w14:textId="77777777" w:rsidR="00706048" w:rsidRPr="00C77AF1" w:rsidRDefault="00706048" w:rsidP="00706048">
      <w:pPr>
        <w:rPr>
          <w:rFonts w:ascii="Frutiger LT Com 45 Light" w:hAnsi="Frutiger LT Com 45 Light"/>
        </w:rPr>
      </w:pPr>
    </w:p>
    <w:p w14:paraId="5B203B5D" w14:textId="635617DD" w:rsidR="00706048" w:rsidRPr="00C77AF1" w:rsidRDefault="00AA0A6B" w:rsidP="00706048">
      <w:pPr>
        <w:pStyle w:val="ac"/>
        <w:rPr>
          <w:rFonts w:ascii="Frutiger LT Com 45 Light" w:hAnsi="Frutiger LT Com 45 Light"/>
        </w:rPr>
      </w:pPr>
      <w:r>
        <w:rPr>
          <w:rFonts w:ascii="Frutiger LT Com 45 Light" w:hAnsi="Frutiger LT Com 45 Light" w:hint="eastAsia"/>
          <w:lang w:eastAsia="zh-CN"/>
        </w:rPr>
        <w:t>Module</w:t>
      </w:r>
      <w:r>
        <w:rPr>
          <w:rFonts w:ascii="Frutiger LT Com 45 Light" w:hAnsi="Frutiger LT Com 45 Light"/>
          <w:lang w:eastAsia="zh-CN"/>
        </w:rPr>
        <w:t xml:space="preserve"> </w:t>
      </w:r>
      <w:r w:rsidR="007A4C1C">
        <w:rPr>
          <w:rFonts w:ascii="Frutiger LT Com 45 Light" w:hAnsi="Frutiger LT Com 45 Light" w:hint="eastAsia"/>
          <w:lang w:eastAsia="zh-CN"/>
        </w:rPr>
        <w:t>A</w:t>
      </w:r>
    </w:p>
    <w:p w14:paraId="7E9235A0" w14:textId="77777777" w:rsidR="00706048" w:rsidRPr="00C77AF1" w:rsidRDefault="00706048" w:rsidP="00706048">
      <w:pPr>
        <w:rPr>
          <w:rFonts w:ascii="Frutiger LT Com 45 Light" w:hAnsi="Frutiger LT Com 45 Light"/>
          <w:lang w:val="en-AU"/>
        </w:rPr>
      </w:pPr>
    </w:p>
    <w:p w14:paraId="4A2028F8" w14:textId="77777777" w:rsidR="00706048" w:rsidRPr="00C77AF1" w:rsidRDefault="00706048" w:rsidP="00706048">
      <w:pPr>
        <w:rPr>
          <w:rFonts w:ascii="Frutiger LT Com 45 Light" w:hAnsi="Frutiger LT Com 45 Light"/>
          <w:lang w:val="en-AU"/>
        </w:rPr>
      </w:pPr>
    </w:p>
    <w:p w14:paraId="4ED09706" w14:textId="77777777" w:rsidR="00706048" w:rsidRPr="00C77AF1" w:rsidRDefault="00706048" w:rsidP="00706048">
      <w:pPr>
        <w:rPr>
          <w:rFonts w:ascii="Frutiger LT Com 45 Light" w:hAnsi="Frutiger LT Com 45 Light"/>
          <w:lang w:val="en-AU"/>
        </w:rPr>
      </w:pPr>
    </w:p>
    <w:p w14:paraId="7DCB6189" w14:textId="77777777" w:rsidR="00140D9F" w:rsidRPr="00C77AF1" w:rsidRDefault="00140D9F" w:rsidP="00706048">
      <w:pPr>
        <w:rPr>
          <w:rFonts w:ascii="Frutiger LT Com 45 Light" w:hAnsi="Frutiger LT Com 45 Light"/>
          <w:b/>
          <w:sz w:val="28"/>
          <w:szCs w:val="28"/>
          <w:lang w:val="en-AU"/>
        </w:rPr>
      </w:pPr>
    </w:p>
    <w:p w14:paraId="7E69B0AA" w14:textId="77777777" w:rsidR="00140D9F" w:rsidRPr="00C77AF1" w:rsidRDefault="00140D9F" w:rsidP="00706048">
      <w:pPr>
        <w:rPr>
          <w:rFonts w:ascii="Frutiger LT Com 45 Light" w:hAnsi="Frutiger LT Com 45 Light"/>
          <w:b/>
          <w:sz w:val="28"/>
          <w:szCs w:val="28"/>
          <w:lang w:val="en-AU"/>
        </w:rPr>
      </w:pPr>
    </w:p>
    <w:p w14:paraId="37AB592D" w14:textId="77777777" w:rsidR="00140D9F" w:rsidRPr="00C77AF1" w:rsidRDefault="00140D9F" w:rsidP="00706048">
      <w:pPr>
        <w:rPr>
          <w:rFonts w:ascii="Frutiger LT Com 45 Light" w:hAnsi="Frutiger LT Com 45 Light"/>
          <w:b/>
          <w:sz w:val="28"/>
          <w:szCs w:val="28"/>
          <w:lang w:val="en-AU"/>
        </w:rPr>
      </w:pPr>
    </w:p>
    <w:p w14:paraId="4388F115" w14:textId="77777777" w:rsidR="00140D9F" w:rsidRPr="00C77AF1" w:rsidRDefault="00140D9F" w:rsidP="00706048">
      <w:pPr>
        <w:rPr>
          <w:rFonts w:ascii="Frutiger LT Com 45 Light" w:hAnsi="Frutiger LT Com 45 Light"/>
          <w:b/>
          <w:sz w:val="28"/>
          <w:szCs w:val="28"/>
          <w:lang w:val="en-AU"/>
        </w:rPr>
      </w:pPr>
    </w:p>
    <w:p w14:paraId="77959562" w14:textId="77777777" w:rsidR="00140D9F" w:rsidRPr="00C77AF1" w:rsidRDefault="00140D9F" w:rsidP="00706048">
      <w:pPr>
        <w:rPr>
          <w:rFonts w:ascii="Frutiger LT Com 45 Light" w:hAnsi="Frutiger LT Com 45 Light"/>
          <w:b/>
          <w:sz w:val="28"/>
          <w:szCs w:val="28"/>
          <w:lang w:val="en-AU"/>
        </w:rPr>
      </w:pPr>
    </w:p>
    <w:p w14:paraId="333E8E5B" w14:textId="77777777" w:rsidR="00706048" w:rsidRPr="00C77AF1" w:rsidRDefault="00706048" w:rsidP="00706048">
      <w:pPr>
        <w:rPr>
          <w:rFonts w:ascii="Frutiger LT Com 45 Light" w:hAnsi="Frutiger LT Com 45 Light"/>
          <w:b/>
          <w:sz w:val="28"/>
          <w:szCs w:val="28"/>
          <w:lang w:val="en-AU"/>
        </w:rPr>
      </w:pPr>
      <w:r w:rsidRPr="00C77AF1">
        <w:rPr>
          <w:rFonts w:ascii="Frutiger LT Com 45 Light" w:hAnsi="Frutiger LT Com 45 Light"/>
          <w:b/>
          <w:sz w:val="28"/>
          <w:szCs w:val="28"/>
          <w:lang w:val="en-AU"/>
        </w:rPr>
        <w:t>Submitted by:</w:t>
      </w:r>
    </w:p>
    <w:p w14:paraId="518AE4A1" w14:textId="77777777" w:rsidR="000342B6" w:rsidRPr="00C77AF1" w:rsidRDefault="000342B6" w:rsidP="00706048">
      <w:pPr>
        <w:rPr>
          <w:rFonts w:ascii="Frutiger LT Com 45 Light" w:hAnsi="Frutiger LT Com 45 Light"/>
          <w:b/>
          <w:bCs/>
          <w:sz w:val="28"/>
          <w:szCs w:val="28"/>
          <w:lang w:val="en-AU"/>
        </w:rPr>
      </w:pPr>
    </w:p>
    <w:p w14:paraId="13403870" w14:textId="77777777" w:rsidR="00706048" w:rsidRPr="00C77AF1" w:rsidRDefault="00706048" w:rsidP="00706048">
      <w:pPr>
        <w:rPr>
          <w:rFonts w:ascii="Frutiger LT Com 45 Light" w:hAnsi="Frutiger LT Com 45 Light"/>
          <w:sz w:val="28"/>
          <w:szCs w:val="28"/>
          <w:lang w:val="en-AU"/>
        </w:rPr>
      </w:pPr>
      <w:r w:rsidRPr="00C77AF1">
        <w:rPr>
          <w:rFonts w:ascii="Frutiger LT Com 45 Light" w:hAnsi="Frutiger LT Com 45 Light"/>
          <w:b/>
          <w:bCs/>
          <w:sz w:val="28"/>
          <w:szCs w:val="28"/>
          <w:lang w:val="en-AU"/>
        </w:rPr>
        <w:t>Competition Time:</w:t>
      </w:r>
    </w:p>
    <w:p w14:paraId="21C1CA6D" w14:textId="22F3BEB6" w:rsidR="00706048" w:rsidRPr="00C77AF1" w:rsidRDefault="00211115" w:rsidP="00706048">
      <w:pPr>
        <w:rPr>
          <w:rFonts w:ascii="Frutiger LT Com 45 Light" w:hAnsi="Frutiger LT Com 45 Light"/>
          <w:sz w:val="28"/>
          <w:szCs w:val="28"/>
          <w:lang w:val="en-AU"/>
        </w:rPr>
      </w:pPr>
      <w:r>
        <w:rPr>
          <w:rFonts w:ascii="Frutiger LT Com 45 Light" w:hAnsi="Frutiger LT Com 45 Light"/>
          <w:sz w:val="28"/>
          <w:szCs w:val="28"/>
          <w:lang w:val="en-AU"/>
        </w:rPr>
        <w:t>2.5</w:t>
      </w:r>
      <w:r w:rsidR="00706048" w:rsidRPr="00C77AF1">
        <w:rPr>
          <w:rFonts w:ascii="Frutiger LT Com 45 Light" w:hAnsi="Frutiger LT Com 45 Light"/>
          <w:sz w:val="28"/>
          <w:szCs w:val="28"/>
          <w:lang w:val="en-AU"/>
        </w:rPr>
        <w:t xml:space="preserve"> hours</w:t>
      </w:r>
    </w:p>
    <w:p w14:paraId="5BC97FA1" w14:textId="77777777" w:rsidR="00E60B24" w:rsidRPr="00C77AF1" w:rsidRDefault="00E60B24" w:rsidP="00706048">
      <w:pPr>
        <w:rPr>
          <w:rFonts w:ascii="Frutiger LT Com 45 Light" w:hAnsi="Frutiger LT Com 45 Light"/>
          <w:sz w:val="28"/>
          <w:szCs w:val="28"/>
          <w:lang w:val="en-AU"/>
        </w:rPr>
      </w:pPr>
    </w:p>
    <w:p w14:paraId="0B7EDB77" w14:textId="77777777" w:rsidR="00E60B24" w:rsidRPr="00C77AF1" w:rsidRDefault="00E60B24" w:rsidP="00E60B24">
      <w:pPr>
        <w:spacing w:line="240" w:lineRule="auto"/>
        <w:rPr>
          <w:rFonts w:ascii="Frutiger LT Com 45 Light" w:hAnsi="Frutiger LT Com 45 Light"/>
          <w:sz w:val="28"/>
          <w:szCs w:val="28"/>
          <w:lang w:val="en-AU"/>
        </w:rPr>
      </w:pPr>
      <w:r w:rsidRPr="00C77AF1">
        <w:rPr>
          <w:rFonts w:ascii="Frutiger LT Com 45 Light" w:hAnsi="Frutiger LT Com 45 Light"/>
          <w:b/>
          <w:bCs/>
          <w:sz w:val="28"/>
          <w:szCs w:val="28"/>
          <w:lang w:val="en-AU"/>
        </w:rPr>
        <w:t>Assessment Browser:</w:t>
      </w:r>
    </w:p>
    <w:p w14:paraId="1CB61576" w14:textId="77777777" w:rsidR="00E60B24" w:rsidRPr="00C77AF1" w:rsidRDefault="00E60B24" w:rsidP="00E60B24">
      <w:pPr>
        <w:spacing w:line="240" w:lineRule="auto"/>
        <w:rPr>
          <w:rFonts w:ascii="Frutiger LT Com 45 Light" w:hAnsi="Frutiger LT Com 45 Light"/>
          <w:sz w:val="28"/>
          <w:szCs w:val="28"/>
          <w:lang w:val="en-AU" w:eastAsia="zh-CN"/>
        </w:rPr>
      </w:pPr>
      <w:r w:rsidRPr="00C77AF1">
        <w:rPr>
          <w:rFonts w:ascii="Frutiger LT Com 45 Light" w:hAnsi="Frutiger LT Com 45 Light"/>
          <w:sz w:val="28"/>
          <w:szCs w:val="28"/>
          <w:lang w:val="en-AU" w:eastAsia="zh-CN"/>
        </w:rPr>
        <w:t>Google Chrome</w:t>
      </w:r>
    </w:p>
    <w:p w14:paraId="5C3229EA" w14:textId="77777777" w:rsidR="00E60B24" w:rsidRPr="00C77AF1" w:rsidRDefault="00E60B24" w:rsidP="00706048">
      <w:pPr>
        <w:rPr>
          <w:rFonts w:ascii="Frutiger LT Com 45 Light" w:hAnsi="Frutiger LT Com 45 Light"/>
          <w:lang w:eastAsia="zh-CN"/>
        </w:rPr>
      </w:pPr>
    </w:p>
    <w:p w14:paraId="227F71BF" w14:textId="77777777" w:rsidR="00706048" w:rsidRPr="00C77AF1" w:rsidRDefault="00706048" w:rsidP="00706048">
      <w:pPr>
        <w:rPr>
          <w:rFonts w:ascii="Frutiger LT Com 45 Light" w:hAnsi="Frutiger LT Com 45 Light"/>
          <w:color w:val="000000" w:themeColor="text1"/>
          <w:lang w:val="en-US" w:eastAsia="zh-CN"/>
        </w:rPr>
      </w:pPr>
    </w:p>
    <w:p w14:paraId="0F3DF7F7" w14:textId="77777777" w:rsidR="001C2B30" w:rsidRPr="002F2EDD" w:rsidRDefault="001C2B30" w:rsidP="00FA3A78">
      <w:pPr>
        <w:pStyle w:val="a0"/>
        <w:numPr>
          <w:ilvl w:val="0"/>
          <w:numId w:val="0"/>
        </w:numPr>
        <w:rPr>
          <w:rFonts w:ascii="Frutiger LT Com 45 Light" w:hAnsi="Frutiger LT Com 45 Light"/>
          <w:lang w:eastAsia="zh-CN"/>
        </w:rPr>
        <w:sectPr w:rsidR="001C2B30" w:rsidRPr="002F2EDD" w:rsidSect="001C5F88">
          <w:headerReference w:type="default" r:id="rId8"/>
          <w:footerReference w:type="default" r:id="rId9"/>
          <w:headerReference w:type="first" r:id="rId10"/>
          <w:footerReference w:type="first" r:id="rId11"/>
          <w:pgSz w:w="11906" w:h="16838" w:code="9"/>
          <w:pgMar w:top="1985" w:right="1134" w:bottom="1985" w:left="1134" w:header="567" w:footer="567" w:gutter="0"/>
          <w:cols w:space="708"/>
          <w:titlePg/>
          <w:docGrid w:linePitch="360"/>
        </w:sectPr>
      </w:pPr>
    </w:p>
    <w:p w14:paraId="32EE62BC" w14:textId="031781CF" w:rsidR="000E7505" w:rsidRDefault="001C2B30" w:rsidP="006455CE">
      <w:pPr>
        <w:pStyle w:val="21"/>
        <w:spacing w:line="360" w:lineRule="auto"/>
        <w:rPr>
          <w:rFonts w:ascii="Frutiger LT Com 45 Light" w:hAnsi="Frutiger LT Com 45 Light"/>
          <w:lang w:eastAsia="zh-CN"/>
        </w:rPr>
      </w:pPr>
      <w:r w:rsidRPr="00C77AF1">
        <w:rPr>
          <w:rFonts w:ascii="Frutiger LT Com 45 Light" w:hAnsi="Frutiger LT Com 45 Light"/>
          <w:lang w:eastAsia="zh-CN"/>
        </w:rPr>
        <w:lastRenderedPageBreak/>
        <w:t xml:space="preserve">Introduction </w:t>
      </w:r>
      <w:r w:rsidR="008E776A">
        <w:rPr>
          <w:rFonts w:ascii="Frutiger LT Com 45 Light" w:hAnsi="Frutiger LT Com 45 Light"/>
          <w:lang w:eastAsia="zh-CN"/>
        </w:rPr>
        <w:t>(</w:t>
      </w:r>
      <w:r w:rsidR="008E776A">
        <w:rPr>
          <w:rFonts w:ascii="微软雅黑" w:eastAsia="微软雅黑" w:hAnsi="微软雅黑" w:cs="微软雅黑" w:hint="eastAsia"/>
          <w:lang w:eastAsia="zh-CN"/>
        </w:rPr>
        <w:t>项目简介</w:t>
      </w:r>
      <w:r w:rsidR="008E776A">
        <w:rPr>
          <w:rFonts w:ascii="Frutiger LT Com 45 Light" w:hAnsi="Frutiger LT Com 45 Light"/>
          <w:lang w:eastAsia="zh-CN"/>
        </w:rPr>
        <w:t>)</w:t>
      </w:r>
    </w:p>
    <w:p w14:paraId="3F0E20E9" w14:textId="77777777" w:rsidR="00D568B2" w:rsidRPr="00D568B2" w:rsidRDefault="00D568B2" w:rsidP="00D568B2">
      <w:pPr>
        <w:rPr>
          <w:lang w:val="en-US" w:eastAsia="zh-CN"/>
        </w:rPr>
      </w:pPr>
      <w:r w:rsidRPr="00D568B2">
        <w:rPr>
          <w:rFonts w:hint="eastAsia"/>
          <w:lang w:val="en-US" w:eastAsia="zh-CN"/>
        </w:rPr>
        <w:t>一位设计者已经为某虚拟的在线商店创做了一个网页概念设计。这个设计可以根据用户的设备以及浏览器尺寸进行可视范围的宽度自适应调整。你的任务是将概念设计布局使用</w:t>
      </w:r>
      <w:r w:rsidRPr="00D568B2">
        <w:rPr>
          <w:rFonts w:hint="eastAsia"/>
          <w:lang w:val="en-US" w:eastAsia="zh-CN"/>
        </w:rPr>
        <w:t>HTML5/CSS3</w:t>
      </w:r>
      <w:r w:rsidRPr="00D568B2">
        <w:rPr>
          <w:rFonts w:hint="eastAsia"/>
          <w:lang w:val="en-US" w:eastAsia="zh-CN"/>
        </w:rPr>
        <w:t>来实现。</w:t>
      </w:r>
    </w:p>
    <w:p w14:paraId="5F043264" w14:textId="77777777" w:rsidR="00D568B2" w:rsidRDefault="00D568B2" w:rsidP="003B4B07">
      <w:pPr>
        <w:rPr>
          <w:lang w:eastAsia="zh-CN"/>
        </w:rPr>
      </w:pPr>
    </w:p>
    <w:p w14:paraId="7CE3434B" w14:textId="64AA877F" w:rsidR="001C2B30" w:rsidRDefault="001C2B30" w:rsidP="006455CE">
      <w:pPr>
        <w:pStyle w:val="21"/>
        <w:spacing w:line="360" w:lineRule="auto"/>
        <w:rPr>
          <w:rFonts w:ascii="Frutiger LT Com 45 Light" w:hAnsi="Frutiger LT Com 45 Light"/>
          <w:lang w:eastAsia="zh-CN"/>
        </w:rPr>
      </w:pPr>
      <w:r w:rsidRPr="00C77AF1">
        <w:rPr>
          <w:rFonts w:ascii="Frutiger LT Com 45 Light" w:hAnsi="Frutiger LT Com 45 Light"/>
        </w:rPr>
        <w:t>Description of project and tasks</w:t>
      </w:r>
      <w:r w:rsidR="008E776A">
        <w:rPr>
          <w:rFonts w:ascii="Frutiger LT Com 45 Light" w:hAnsi="Frutiger LT Com 45 Light" w:hint="eastAsia"/>
          <w:lang w:eastAsia="zh-CN"/>
        </w:rPr>
        <w:t>（</w:t>
      </w:r>
      <w:r w:rsidR="008E776A">
        <w:rPr>
          <w:rFonts w:ascii="微软雅黑" w:eastAsia="微软雅黑" w:hAnsi="微软雅黑" w:cs="微软雅黑" w:hint="eastAsia"/>
          <w:lang w:eastAsia="zh-CN"/>
        </w:rPr>
        <w:t>项目描述和任务</w:t>
      </w:r>
      <w:r w:rsidR="008E776A">
        <w:rPr>
          <w:rFonts w:ascii="Frutiger LT Com 45 Light" w:hAnsi="Frutiger LT Com 45 Light" w:hint="eastAsia"/>
          <w:lang w:eastAsia="zh-CN"/>
        </w:rPr>
        <w:t>）</w:t>
      </w:r>
    </w:p>
    <w:p w14:paraId="57FEEF8E" w14:textId="70D697A1" w:rsidR="00846AB8" w:rsidRPr="007F38DD" w:rsidRDefault="00846AB8" w:rsidP="00846AB8">
      <w:pPr>
        <w:rPr>
          <w:lang w:val="en-US" w:eastAsia="zh-CN"/>
        </w:rPr>
      </w:pPr>
      <w:r w:rsidRPr="007F38DD">
        <w:rPr>
          <w:rFonts w:hint="eastAsia"/>
          <w:lang w:val="en-US" w:eastAsia="zh-CN"/>
        </w:rPr>
        <w:t>你会在素材中看到截屏文件名为</w:t>
      </w:r>
      <w:r w:rsidRPr="007F38DD">
        <w:rPr>
          <w:rFonts w:hint="eastAsia"/>
          <w:lang w:val="en-US" w:eastAsia="zh-CN"/>
        </w:rPr>
        <w:t>1280.png</w:t>
      </w:r>
      <w:r w:rsidRPr="007F38DD">
        <w:rPr>
          <w:rFonts w:hint="eastAsia"/>
          <w:lang w:val="en-US" w:eastAsia="zh-CN"/>
        </w:rPr>
        <w:t>，</w:t>
      </w:r>
      <w:r w:rsidRPr="007F38DD">
        <w:rPr>
          <w:rFonts w:hint="eastAsia"/>
          <w:lang w:val="en-US" w:eastAsia="zh-CN"/>
        </w:rPr>
        <w:t>720.png</w:t>
      </w:r>
      <w:r w:rsidRPr="007F38DD">
        <w:rPr>
          <w:rFonts w:hint="eastAsia"/>
          <w:lang w:val="en-US" w:eastAsia="zh-CN"/>
        </w:rPr>
        <w:t>以及</w:t>
      </w:r>
      <w:r w:rsidRPr="007F38DD">
        <w:rPr>
          <w:rFonts w:hint="eastAsia"/>
          <w:lang w:val="en-US" w:eastAsia="zh-CN"/>
        </w:rPr>
        <w:t>480.png</w:t>
      </w:r>
      <w:r w:rsidR="003B5A38" w:rsidRPr="007F38DD">
        <w:rPr>
          <w:rFonts w:hint="eastAsia"/>
          <w:lang w:val="en-US" w:eastAsia="zh-CN"/>
        </w:rPr>
        <w:t>的文件</w:t>
      </w:r>
      <w:r w:rsidRPr="007F38DD">
        <w:rPr>
          <w:rFonts w:hint="eastAsia"/>
          <w:lang w:val="en-US" w:eastAsia="zh-CN"/>
        </w:rPr>
        <w:t>，它们将会展示设计在三种分辨率下看上去是怎么样的。窄屏与宽屏布局之间变化的临界值是</w:t>
      </w:r>
      <w:r w:rsidRPr="007F38DD">
        <w:rPr>
          <w:rFonts w:hint="eastAsia"/>
          <w:lang w:val="en-US" w:eastAsia="zh-CN"/>
        </w:rPr>
        <w:t>800px</w:t>
      </w:r>
      <w:r w:rsidRPr="007F38DD">
        <w:rPr>
          <w:rFonts w:hint="eastAsia"/>
          <w:lang w:val="en-US" w:eastAsia="zh-CN"/>
        </w:rPr>
        <w:t>。</w:t>
      </w:r>
    </w:p>
    <w:p w14:paraId="1F49FE42" w14:textId="77777777" w:rsidR="009108B7" w:rsidRPr="00E3795F" w:rsidRDefault="009108B7" w:rsidP="009108B7">
      <w:pPr>
        <w:rPr>
          <w:lang w:val="en-US" w:eastAsia="zh-CN"/>
        </w:rPr>
      </w:pPr>
      <w:r w:rsidRPr="00E3795F">
        <w:rPr>
          <w:rFonts w:hint="eastAsia"/>
          <w:lang w:val="en-US" w:eastAsia="zh-CN"/>
        </w:rPr>
        <w:t>设计者还提供了一个</w:t>
      </w:r>
      <w:r w:rsidRPr="00E3795F">
        <w:rPr>
          <w:rFonts w:hint="eastAsia"/>
          <w:lang w:val="en-US" w:eastAsia="zh-CN"/>
        </w:rPr>
        <w:t>1280-grid.png</w:t>
      </w:r>
      <w:r w:rsidRPr="00E3795F">
        <w:rPr>
          <w:rFonts w:hint="eastAsia"/>
          <w:lang w:val="en-US" w:eastAsia="zh-CN"/>
        </w:rPr>
        <w:t>文件来展示布局是如何遵从</w:t>
      </w:r>
      <w:r w:rsidRPr="00E3795F">
        <w:rPr>
          <w:rFonts w:hint="eastAsia"/>
          <w:lang w:val="en-US" w:eastAsia="zh-CN"/>
        </w:rPr>
        <w:t>12</w:t>
      </w:r>
      <w:r w:rsidRPr="00E3795F">
        <w:rPr>
          <w:rFonts w:hint="eastAsia"/>
          <w:lang w:val="en-US" w:eastAsia="zh-CN"/>
        </w:rPr>
        <w:t>列灰格系统的。</w:t>
      </w:r>
    </w:p>
    <w:p w14:paraId="4CD7A1E7" w14:textId="397C388A" w:rsidR="009108B7" w:rsidRDefault="009108B7" w:rsidP="009108B7">
      <w:pPr>
        <w:pStyle w:val="ColorfulList-Accent11"/>
        <w:ind w:left="0"/>
        <w:jc w:val="both"/>
        <w:rPr>
          <w:rFonts w:ascii="微软雅黑" w:eastAsia="微软雅黑" w:hAnsi="微软雅黑" w:cs="微软雅黑"/>
          <w:color w:val="000000" w:themeColor="text1"/>
          <w:sz w:val="20"/>
          <w:szCs w:val="20"/>
          <w:lang w:val="en-US" w:eastAsia="zh-CN"/>
        </w:rPr>
      </w:pPr>
      <w:r>
        <w:rPr>
          <w:noProof/>
          <w:lang w:val="en-US" w:eastAsia="zh-CN"/>
        </w:rPr>
        <w:drawing>
          <wp:inline distT="0" distB="0" distL="0" distR="0" wp14:anchorId="015E312D" wp14:editId="15914B1D">
            <wp:extent cx="2116493" cy="2740025"/>
            <wp:effectExtent l="0" t="0" r="0" b="3175"/>
            <wp:docPr id="14" name="Picture 3" descr="Macintosh HD:Users:makzan:Dropbox:WorldSkills:2013 Leipzig:Module C: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kzan:Dropbox:WorldSkills:2013 Leipzig:Module C:12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80" cy="2740397"/>
                    </a:xfrm>
                    <a:prstGeom prst="rect">
                      <a:avLst/>
                    </a:prstGeom>
                    <a:noFill/>
                    <a:ln>
                      <a:noFill/>
                    </a:ln>
                  </pic:spPr>
                </pic:pic>
              </a:graphicData>
            </a:graphic>
          </wp:inline>
        </w:drawing>
      </w:r>
      <w:r>
        <w:rPr>
          <w:noProof/>
          <w:lang w:val="en-AU" w:eastAsia="zh-CN"/>
        </w:rPr>
        <w:t xml:space="preserve">      </w:t>
      </w:r>
      <w:r>
        <w:rPr>
          <w:noProof/>
          <w:lang w:val="en-US" w:eastAsia="zh-CN"/>
        </w:rPr>
        <w:drawing>
          <wp:inline distT="0" distB="0" distL="0" distR="0" wp14:anchorId="01FB611F" wp14:editId="23C9891D">
            <wp:extent cx="2114298" cy="2740025"/>
            <wp:effectExtent l="0" t="0" r="0" b="3175"/>
            <wp:docPr id="12" name="Picture 2" descr="Macintosh HD:Users:makzan:Dropbox:WorldSkills:2013 Leipzig:Module C:1280-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kzan:Dropbox:WorldSkills:2013 Leipzig:Module C:1280-gri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782" cy="2740652"/>
                    </a:xfrm>
                    <a:prstGeom prst="rect">
                      <a:avLst/>
                    </a:prstGeom>
                    <a:noFill/>
                    <a:ln>
                      <a:noFill/>
                    </a:ln>
                  </pic:spPr>
                </pic:pic>
              </a:graphicData>
            </a:graphic>
          </wp:inline>
        </w:drawing>
      </w:r>
      <w:r>
        <w:rPr>
          <w:lang w:eastAsia="zh-CN"/>
        </w:rPr>
        <w:br/>
      </w:r>
    </w:p>
    <w:p w14:paraId="6D91E3F1" w14:textId="2389F313" w:rsidR="00A74A33" w:rsidRDefault="00A74A33" w:rsidP="009108B7">
      <w:pPr>
        <w:pStyle w:val="ColorfulList-Accent11"/>
        <w:ind w:left="0"/>
        <w:jc w:val="both"/>
        <w:rPr>
          <w:rFonts w:ascii="微软雅黑" w:eastAsia="微软雅黑" w:hAnsi="微软雅黑" w:cs="微软雅黑"/>
          <w:color w:val="000000" w:themeColor="text1"/>
          <w:sz w:val="20"/>
          <w:szCs w:val="20"/>
          <w:lang w:val="en-US" w:eastAsia="zh-CN"/>
        </w:rPr>
      </w:pPr>
      <w:r>
        <w:rPr>
          <w:rFonts w:ascii="微软雅黑" w:eastAsia="微软雅黑" w:hAnsi="微软雅黑" w:cs="微软雅黑" w:hint="eastAsia"/>
          <w:color w:val="000000" w:themeColor="text1"/>
          <w:sz w:val="20"/>
          <w:szCs w:val="20"/>
          <w:lang w:val="en-US" w:eastAsia="zh-CN"/>
        </w:rPr>
        <w:t>除了基础重构工作和响应式匹配外，你还需要完成以下效果和功能：</w:t>
      </w:r>
    </w:p>
    <w:p w14:paraId="1389DF99" w14:textId="0ADE8FD0" w:rsidR="009108B7" w:rsidRPr="008D3873" w:rsidRDefault="009108B7" w:rsidP="009108B7">
      <w:pPr>
        <w:rPr>
          <w:b/>
          <w:lang w:eastAsia="zh-CN"/>
        </w:rPr>
      </w:pPr>
      <w:r w:rsidRPr="008D3873">
        <w:rPr>
          <w:b/>
        </w:rPr>
        <w:t>Selection Color:</w:t>
      </w:r>
      <w:r>
        <w:rPr>
          <w:rFonts w:hint="eastAsia"/>
          <w:b/>
          <w:lang w:eastAsia="zh-CN"/>
        </w:rPr>
        <w:t xml:space="preserve"> </w:t>
      </w:r>
      <w:r w:rsidR="00524FE4">
        <w:rPr>
          <w:rFonts w:hint="eastAsia"/>
          <w:b/>
          <w:lang w:eastAsia="zh-CN"/>
        </w:rPr>
        <w:t>文字</w:t>
      </w:r>
      <w:r w:rsidRPr="00CF2687">
        <w:rPr>
          <w:rFonts w:hint="eastAsia"/>
          <w:b/>
          <w:lang w:eastAsia="zh-CN"/>
        </w:rPr>
        <w:t>选中变色</w:t>
      </w:r>
    </w:p>
    <w:p w14:paraId="2B53AB8D" w14:textId="77777777" w:rsidR="009108B7" w:rsidRDefault="009108B7" w:rsidP="009108B7">
      <w:pPr>
        <w:jc w:val="center"/>
      </w:pPr>
      <w:r>
        <w:rPr>
          <w:noProof/>
          <w:lang w:val="en-US" w:eastAsia="zh-CN"/>
        </w:rPr>
        <w:drawing>
          <wp:inline distT="0" distB="0" distL="0" distR="0" wp14:anchorId="74F40E3D" wp14:editId="51D32A8D">
            <wp:extent cx="2216127" cy="1475117"/>
            <wp:effectExtent l="0" t="0" r="0" b="0"/>
            <wp:docPr id="10" name="Picture 4" descr="Macintosh HD:Users:makzan:Dropbox:WorldSkills:2013 Leipzig:Module 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kzan:Dropbox:WorldSkills:2013 Leipzig:Module C:sele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2067" cy="1479071"/>
                    </a:xfrm>
                    <a:prstGeom prst="rect">
                      <a:avLst/>
                    </a:prstGeom>
                    <a:noFill/>
                    <a:ln>
                      <a:noFill/>
                    </a:ln>
                  </pic:spPr>
                </pic:pic>
              </a:graphicData>
            </a:graphic>
          </wp:inline>
        </w:drawing>
      </w:r>
    </w:p>
    <w:p w14:paraId="43E91830" w14:textId="77777777" w:rsidR="009108B7" w:rsidRDefault="009108B7" w:rsidP="009108B7"/>
    <w:p w14:paraId="6051CCB7" w14:textId="77777777" w:rsidR="009108B7" w:rsidRDefault="009108B7" w:rsidP="009108B7"/>
    <w:p w14:paraId="3D277C2C" w14:textId="4592F4BA" w:rsidR="009108B7" w:rsidRPr="008D3873" w:rsidRDefault="009108B7" w:rsidP="009108B7">
      <w:pPr>
        <w:rPr>
          <w:b/>
          <w:lang w:eastAsia="zh-CN"/>
        </w:rPr>
      </w:pPr>
      <w:r w:rsidRPr="008D3873">
        <w:rPr>
          <w:b/>
        </w:rPr>
        <w:lastRenderedPageBreak/>
        <w:t>Search box focus:</w:t>
      </w:r>
      <w:r>
        <w:rPr>
          <w:rFonts w:hint="eastAsia"/>
          <w:b/>
          <w:lang w:eastAsia="zh-CN"/>
        </w:rPr>
        <w:t xml:space="preserve"> </w:t>
      </w:r>
      <w:r w:rsidRPr="00CF2687">
        <w:rPr>
          <w:rFonts w:hint="eastAsia"/>
          <w:b/>
          <w:lang w:eastAsia="zh-CN"/>
        </w:rPr>
        <w:t>搜索框</w:t>
      </w:r>
      <w:r w:rsidRPr="00CF2687">
        <w:rPr>
          <w:rFonts w:hint="eastAsia"/>
          <w:b/>
          <w:lang w:eastAsia="zh-CN"/>
        </w:rPr>
        <w:t>focus</w:t>
      </w:r>
      <w:r w:rsidR="00CF2687">
        <w:rPr>
          <w:rFonts w:hint="eastAsia"/>
          <w:b/>
          <w:lang w:eastAsia="zh-CN"/>
        </w:rPr>
        <w:t>效果</w:t>
      </w:r>
    </w:p>
    <w:p w14:paraId="2ED368D8" w14:textId="77777777" w:rsidR="009108B7" w:rsidRDefault="009108B7" w:rsidP="009108B7"/>
    <w:p w14:paraId="7F69FD88" w14:textId="77777777" w:rsidR="009108B7" w:rsidRDefault="009108B7" w:rsidP="009108B7">
      <w:r>
        <w:rPr>
          <w:noProof/>
          <w:lang w:val="en-US" w:eastAsia="zh-CN"/>
        </w:rPr>
        <w:drawing>
          <wp:inline distT="0" distB="0" distL="0" distR="0" wp14:anchorId="2D144EBF" wp14:editId="7F1DC1F6">
            <wp:extent cx="6115050" cy="939800"/>
            <wp:effectExtent l="0" t="0" r="0" b="0"/>
            <wp:docPr id="1" name="Picture 1" descr="Macintosh HD:Users:makzan:Dropbox:WorldSkills:2013 Leipzig:Module C:Search 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kzan:Dropbox:WorldSkills:2013 Leipzig:Module C:Search B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939800"/>
                    </a:xfrm>
                    <a:prstGeom prst="rect">
                      <a:avLst/>
                    </a:prstGeom>
                    <a:noFill/>
                    <a:ln>
                      <a:noFill/>
                    </a:ln>
                  </pic:spPr>
                </pic:pic>
              </a:graphicData>
            </a:graphic>
          </wp:inline>
        </w:drawing>
      </w:r>
      <w:r>
        <w:br/>
      </w:r>
      <w:r>
        <w:rPr>
          <w:rFonts w:hint="eastAsia"/>
          <w:lang w:eastAsia="zh-CN"/>
        </w:rPr>
        <w:tab/>
      </w:r>
      <w:r>
        <w:rPr>
          <w:rFonts w:hint="eastAsia"/>
          <w:lang w:eastAsia="zh-CN"/>
        </w:rPr>
        <w:tab/>
      </w:r>
    </w:p>
    <w:p w14:paraId="20304D29" w14:textId="77777777" w:rsidR="009108B7" w:rsidRPr="008D3873" w:rsidRDefault="009108B7" w:rsidP="009108B7">
      <w:pPr>
        <w:rPr>
          <w:b/>
          <w:lang w:eastAsia="zh-CN"/>
        </w:rPr>
      </w:pPr>
      <w:r w:rsidRPr="008D3873">
        <w:rPr>
          <w:b/>
        </w:rPr>
        <w:t>Description within the title bar:</w:t>
      </w:r>
      <w:r>
        <w:rPr>
          <w:rFonts w:hint="eastAsia"/>
          <w:b/>
          <w:lang w:eastAsia="zh-CN"/>
        </w:rPr>
        <w:t xml:space="preserve"> </w:t>
      </w:r>
      <w:r w:rsidRPr="00932066">
        <w:rPr>
          <w:rFonts w:hint="eastAsia"/>
          <w:b/>
          <w:lang w:eastAsia="zh-CN"/>
        </w:rPr>
        <w:t>标题栏中的描述</w:t>
      </w:r>
    </w:p>
    <w:p w14:paraId="780CD005" w14:textId="77777777" w:rsidR="009108B7" w:rsidRDefault="009108B7" w:rsidP="009108B7">
      <w:r>
        <w:rPr>
          <w:noProof/>
          <w:lang w:val="en-US" w:eastAsia="zh-CN"/>
        </w:rPr>
        <w:drawing>
          <wp:inline distT="0" distB="0" distL="0" distR="0" wp14:anchorId="33A6ECA2" wp14:editId="25D0DCD8">
            <wp:extent cx="5336870" cy="2268747"/>
            <wp:effectExtent l="0" t="0" r="0" b="0"/>
            <wp:docPr id="11" name="Picture 1" descr="Macintosh HD:Users:makzan:Dropbox:WorldSkills:2013 Leipzig:Module C:Title 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kzan:Dropbox:WorldSkills:2013 Leipzig:Module C:Title Ba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505" b="14067"/>
                    <a:stretch/>
                  </pic:blipFill>
                  <pic:spPr bwMode="auto">
                    <a:xfrm>
                      <a:off x="0" y="0"/>
                      <a:ext cx="5340157" cy="2270144"/>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1E953D84" w14:textId="2AFA649C" w:rsidR="009108B7" w:rsidRPr="008D3873" w:rsidRDefault="009108B7" w:rsidP="009108B7">
      <w:pPr>
        <w:rPr>
          <w:b/>
          <w:lang w:eastAsia="zh-CN"/>
        </w:rPr>
      </w:pPr>
      <w:r w:rsidRPr="008D3873">
        <w:rPr>
          <w:b/>
        </w:rPr>
        <w:t>Add to Cart button:</w:t>
      </w:r>
      <w:r>
        <w:rPr>
          <w:rFonts w:hint="eastAsia"/>
          <w:b/>
          <w:lang w:eastAsia="zh-CN"/>
        </w:rPr>
        <w:t xml:space="preserve"> </w:t>
      </w:r>
      <w:r w:rsidRPr="00841100">
        <w:rPr>
          <w:rFonts w:hint="eastAsia"/>
          <w:b/>
          <w:lang w:eastAsia="zh-CN"/>
        </w:rPr>
        <w:t>添加到购物车按钮</w:t>
      </w:r>
      <w:r w:rsidR="00841100">
        <w:rPr>
          <w:rFonts w:hint="eastAsia"/>
          <w:b/>
          <w:lang w:eastAsia="zh-CN"/>
        </w:rPr>
        <w:t>效果</w:t>
      </w:r>
    </w:p>
    <w:p w14:paraId="5E65A16E" w14:textId="77777777" w:rsidR="009108B7" w:rsidRDefault="009108B7" w:rsidP="009108B7">
      <w:r>
        <w:rPr>
          <w:noProof/>
          <w:lang w:val="en-US" w:eastAsia="zh-CN"/>
        </w:rPr>
        <w:drawing>
          <wp:inline distT="0" distB="0" distL="0" distR="0" wp14:anchorId="58B503B6" wp14:editId="335C54A1">
            <wp:extent cx="6108700" cy="1555750"/>
            <wp:effectExtent l="0" t="0" r="0" b="0"/>
            <wp:docPr id="13" name="Picture 7" descr="Macintosh HD:Users:makzan:Dropbox:WorldSkills:2013 Leipzig:Module C:Add to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kzan:Dropbox:WorldSkills:2013 Leipzig:Module C:Add to 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1555750"/>
                    </a:xfrm>
                    <a:prstGeom prst="rect">
                      <a:avLst/>
                    </a:prstGeom>
                    <a:noFill/>
                    <a:ln>
                      <a:noFill/>
                    </a:ln>
                  </pic:spPr>
                </pic:pic>
              </a:graphicData>
            </a:graphic>
          </wp:inline>
        </w:drawing>
      </w:r>
      <w:r>
        <w:br/>
      </w:r>
      <w:r>
        <w:br/>
      </w:r>
    </w:p>
    <w:p w14:paraId="7BEEE6CD" w14:textId="222F49DC" w:rsidR="009108B7" w:rsidRDefault="009108B7" w:rsidP="009108B7">
      <w:pPr>
        <w:rPr>
          <w:i/>
          <w:lang w:eastAsia="zh-CN"/>
        </w:rPr>
      </w:pPr>
      <w:r w:rsidRPr="008D3873">
        <w:rPr>
          <w:b/>
        </w:rPr>
        <w:t>Cover art transition:</w:t>
      </w:r>
      <w:r>
        <w:rPr>
          <w:rFonts w:hint="eastAsia"/>
          <w:b/>
          <w:lang w:eastAsia="zh-CN"/>
        </w:rPr>
        <w:t xml:space="preserve"> </w:t>
      </w:r>
      <w:r w:rsidRPr="00841100">
        <w:rPr>
          <w:rFonts w:hint="eastAsia"/>
          <w:b/>
          <w:lang w:eastAsia="zh-CN"/>
        </w:rPr>
        <w:t>封面艺术家渐变效果</w:t>
      </w:r>
      <w:r w:rsidRPr="00841100">
        <w:rPr>
          <w:b/>
          <w:lang w:eastAsia="zh-CN"/>
        </w:rPr>
        <w:br/>
      </w:r>
      <w:r>
        <w:br/>
      </w:r>
    </w:p>
    <w:p w14:paraId="1719519E" w14:textId="77777777" w:rsidR="009108B7" w:rsidRPr="00F11492" w:rsidRDefault="009108B7" w:rsidP="009108B7">
      <w:pPr>
        <w:rPr>
          <w:lang w:val="en-US" w:eastAsia="zh-CN"/>
        </w:rPr>
      </w:pPr>
      <w:r w:rsidRPr="00F11492">
        <w:rPr>
          <w:rFonts w:hint="eastAsia"/>
          <w:lang w:val="en-US" w:eastAsia="zh-CN"/>
        </w:rPr>
        <w:t>在鼠标悬浮在封套上期间，我们期望有一个封面的旋转变化效果来显示详细信息。下面的截图展示了所要求的变化步骤。你可以自行定义一个效果延时。请注意</w:t>
      </w:r>
      <w:r w:rsidRPr="00F11492">
        <w:rPr>
          <w:lang w:val="en-US" w:eastAsia="zh-CN"/>
        </w:rPr>
        <w:t>“ON SALE”</w:t>
      </w:r>
      <w:r w:rsidRPr="00F11492">
        <w:rPr>
          <w:rFonts w:hint="eastAsia"/>
          <w:lang w:val="en-US" w:eastAsia="zh-CN"/>
        </w:rPr>
        <w:t xml:space="preserve"> </w:t>
      </w:r>
      <w:r w:rsidRPr="00F11492">
        <w:rPr>
          <w:rFonts w:hint="eastAsia"/>
          <w:lang w:val="en-US" w:eastAsia="zh-CN"/>
        </w:rPr>
        <w:t>的字应当能够被搜索引擎所引到。</w:t>
      </w:r>
    </w:p>
    <w:p w14:paraId="415CD9B7" w14:textId="77777777" w:rsidR="009108B7" w:rsidRDefault="009108B7" w:rsidP="009108B7">
      <w:pPr>
        <w:rPr>
          <w:b/>
          <w:lang w:eastAsia="zh-CN"/>
        </w:rPr>
      </w:pPr>
      <w:r>
        <w:rPr>
          <w:noProof/>
          <w:lang w:val="en-US" w:eastAsia="zh-CN"/>
        </w:rPr>
        <w:lastRenderedPageBreak/>
        <w:drawing>
          <wp:inline distT="0" distB="0" distL="0" distR="0" wp14:anchorId="78277376" wp14:editId="1C8560F1">
            <wp:extent cx="6115050" cy="1257300"/>
            <wp:effectExtent l="0" t="0" r="0" b="0"/>
            <wp:docPr id="2" name="Picture 2" descr="Macintosh HD:Users:makzan:Dropbox:WorldSkills:2013 Leipzig:Module C:JSBach 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kzan:Dropbox:WorldSkills:2013 Leipzig:Module C:JSBach Transi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r>
        <w:br/>
      </w:r>
      <w:r>
        <w:br/>
      </w:r>
    </w:p>
    <w:p w14:paraId="2219079E" w14:textId="77777777" w:rsidR="009108B7" w:rsidRDefault="009108B7" w:rsidP="009108B7">
      <w:pPr>
        <w:rPr>
          <w:b/>
          <w:lang w:eastAsia="zh-CN"/>
        </w:rPr>
      </w:pPr>
    </w:p>
    <w:p w14:paraId="3545EC79" w14:textId="672F214D" w:rsidR="009108B7" w:rsidRPr="0041077D" w:rsidRDefault="009108B7" w:rsidP="009108B7">
      <w:pPr>
        <w:rPr>
          <w:b/>
        </w:rPr>
      </w:pPr>
      <w:r w:rsidRPr="008D3873">
        <w:rPr>
          <w:b/>
        </w:rPr>
        <w:t>Cover art transition</w:t>
      </w:r>
      <w:r>
        <w:rPr>
          <w:b/>
        </w:rPr>
        <w:t xml:space="preserve"> (within the recommendation area</w:t>
      </w:r>
      <w:r w:rsidR="0041077D">
        <w:rPr>
          <w:rFonts w:hint="eastAsia"/>
          <w:b/>
          <w:lang w:eastAsia="zh-CN"/>
        </w:rPr>
        <w:t>)</w:t>
      </w:r>
      <w:r>
        <w:rPr>
          <w:b/>
        </w:rPr>
        <w:t>:</w:t>
      </w:r>
      <w:r>
        <w:rPr>
          <w:rFonts w:hint="eastAsia"/>
          <w:b/>
          <w:lang w:eastAsia="zh-CN"/>
        </w:rPr>
        <w:t xml:space="preserve"> </w:t>
      </w:r>
      <w:r w:rsidRPr="0041077D">
        <w:rPr>
          <w:rFonts w:hint="eastAsia"/>
          <w:b/>
        </w:rPr>
        <w:t>封面艺术的变化（在推荐的区域内）</w:t>
      </w:r>
    </w:p>
    <w:p w14:paraId="568DC103" w14:textId="77777777" w:rsidR="009108B7" w:rsidRDefault="009108B7" w:rsidP="009108B7">
      <w:r>
        <w:rPr>
          <w:noProof/>
          <w:lang w:val="en-US" w:eastAsia="zh-CN"/>
        </w:rPr>
        <w:drawing>
          <wp:inline distT="0" distB="0" distL="0" distR="0" wp14:anchorId="43E4C6C1" wp14:editId="3AA9C5B6">
            <wp:extent cx="6108700" cy="1778000"/>
            <wp:effectExtent l="0" t="0" r="0" b="0"/>
            <wp:docPr id="17" name="Picture 3" descr="Macintosh HD:Users:makzan:Dropbox:WorldSkills:2013 Leipzig:Module C:Recommends Cover 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kzan:Dropbox:WorldSkills:2013 Leipzig:Module C:Recommends Cover Transi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700" cy="1778000"/>
                    </a:xfrm>
                    <a:prstGeom prst="rect">
                      <a:avLst/>
                    </a:prstGeom>
                    <a:noFill/>
                    <a:ln>
                      <a:noFill/>
                    </a:ln>
                  </pic:spPr>
                </pic:pic>
              </a:graphicData>
            </a:graphic>
          </wp:inline>
        </w:drawing>
      </w:r>
      <w:r>
        <w:br/>
      </w:r>
    </w:p>
    <w:p w14:paraId="17326EE0" w14:textId="77777777" w:rsidR="009108B7" w:rsidRPr="008D3873" w:rsidRDefault="009108B7" w:rsidP="009108B7">
      <w:pPr>
        <w:rPr>
          <w:b/>
        </w:rPr>
      </w:pPr>
      <w:r w:rsidRPr="008D3873">
        <w:rPr>
          <w:b/>
        </w:rPr>
        <w:t>Go to Album button:</w:t>
      </w:r>
      <w:r>
        <w:rPr>
          <w:rFonts w:hint="eastAsia"/>
          <w:b/>
          <w:lang w:eastAsia="zh-CN"/>
        </w:rPr>
        <w:t xml:space="preserve"> </w:t>
      </w:r>
      <w:r w:rsidRPr="009E5ABF">
        <w:rPr>
          <w:rFonts w:hint="eastAsia"/>
          <w:b/>
        </w:rPr>
        <w:t>转到专辑的按钮</w:t>
      </w:r>
    </w:p>
    <w:p w14:paraId="04D4589A" w14:textId="77777777" w:rsidR="009108B7" w:rsidRDefault="009108B7" w:rsidP="009108B7">
      <w:pPr>
        <w:jc w:val="center"/>
      </w:pPr>
      <w:r>
        <w:rPr>
          <w:noProof/>
          <w:lang w:val="en-US" w:eastAsia="zh-CN"/>
        </w:rPr>
        <w:drawing>
          <wp:inline distT="0" distB="0" distL="0" distR="0" wp14:anchorId="1E12AAAA" wp14:editId="4D2A038A">
            <wp:extent cx="3862402" cy="2422525"/>
            <wp:effectExtent l="0" t="0" r="0" b="0"/>
            <wp:docPr id="15" name="Picture 1" descr="Macintosh HD:Users:makzan:Desktop:description:Go to 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kzan:Desktop:description:Go to Alb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4069" cy="2423571"/>
                    </a:xfrm>
                    <a:prstGeom prst="rect">
                      <a:avLst/>
                    </a:prstGeom>
                    <a:noFill/>
                    <a:ln>
                      <a:noFill/>
                    </a:ln>
                  </pic:spPr>
                </pic:pic>
              </a:graphicData>
            </a:graphic>
          </wp:inline>
        </w:drawing>
      </w:r>
      <w:r>
        <w:br/>
      </w:r>
    </w:p>
    <w:p w14:paraId="6157BB86" w14:textId="77777777" w:rsidR="009108B7" w:rsidRDefault="009108B7" w:rsidP="009108B7"/>
    <w:p w14:paraId="7DC1EAA1" w14:textId="77777777" w:rsidR="009108B7" w:rsidRPr="0027038A" w:rsidRDefault="009108B7" w:rsidP="009108B7">
      <w:pPr>
        <w:rPr>
          <w:b/>
        </w:rPr>
      </w:pPr>
      <w:r w:rsidRPr="008D3873">
        <w:rPr>
          <w:b/>
        </w:rPr>
        <w:t>Back to top button transition effect:</w:t>
      </w:r>
      <w:r w:rsidRPr="00821C80">
        <w:rPr>
          <w:rFonts w:hint="eastAsia"/>
          <w:color w:val="FF0000"/>
          <w:lang w:eastAsia="zh-CN"/>
        </w:rPr>
        <w:t xml:space="preserve"> </w:t>
      </w:r>
      <w:r w:rsidRPr="0027038A">
        <w:rPr>
          <w:b/>
        </w:rPr>
        <w:t>Back to top</w:t>
      </w:r>
      <w:r w:rsidRPr="0027038A">
        <w:rPr>
          <w:rFonts w:hint="eastAsia"/>
          <w:b/>
        </w:rPr>
        <w:t>按钮的变化效果</w:t>
      </w:r>
    </w:p>
    <w:p w14:paraId="1353125C" w14:textId="77777777" w:rsidR="009108B7" w:rsidRDefault="009108B7" w:rsidP="009108B7">
      <w:pPr>
        <w:jc w:val="center"/>
      </w:pPr>
      <w:r>
        <w:rPr>
          <w:noProof/>
          <w:lang w:val="en-US" w:eastAsia="zh-CN"/>
        </w:rPr>
        <w:lastRenderedPageBreak/>
        <w:drawing>
          <wp:inline distT="0" distB="0" distL="0" distR="0" wp14:anchorId="5FD69F6B" wp14:editId="47AEC75A">
            <wp:extent cx="3050540" cy="2296616"/>
            <wp:effectExtent l="0" t="0" r="0" b="0"/>
            <wp:docPr id="16" name="Picture 2" descr="Macintosh HD:Users:makzan:Dropbox:WorldSkills:2013 Leipzig:Module C:back to top 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kzan:Dropbox:WorldSkills:2013 Leipzig:Module C:back to top transi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0540" cy="2296616"/>
                    </a:xfrm>
                    <a:prstGeom prst="rect">
                      <a:avLst/>
                    </a:prstGeom>
                    <a:noFill/>
                    <a:ln>
                      <a:noFill/>
                    </a:ln>
                  </pic:spPr>
                </pic:pic>
              </a:graphicData>
            </a:graphic>
          </wp:inline>
        </w:drawing>
      </w:r>
    </w:p>
    <w:p w14:paraId="7E8BBE9D" w14:textId="77777777" w:rsidR="009108B7" w:rsidRDefault="009108B7" w:rsidP="001C28D6">
      <w:pPr>
        <w:pStyle w:val="ColorfulList-Accent11"/>
        <w:ind w:left="0"/>
        <w:jc w:val="both"/>
        <w:rPr>
          <w:rFonts w:ascii="Arial" w:hAnsi="Arial" w:cs="Arial"/>
          <w:b/>
          <w:color w:val="000000" w:themeColor="text1"/>
          <w:sz w:val="20"/>
          <w:szCs w:val="20"/>
          <w:lang w:val="en-US"/>
        </w:rPr>
      </w:pPr>
    </w:p>
    <w:p w14:paraId="2DF1CBD3" w14:textId="089606B3" w:rsidR="00B70308" w:rsidRPr="00315959" w:rsidRDefault="00544369" w:rsidP="001C28D6">
      <w:pPr>
        <w:pStyle w:val="ColorfulList-Accent11"/>
        <w:ind w:left="0"/>
        <w:jc w:val="both"/>
        <w:rPr>
          <w:rFonts w:ascii="Arial" w:hAnsi="Arial" w:cs="Arial"/>
          <w:b/>
          <w:color w:val="000000" w:themeColor="text1"/>
          <w:sz w:val="20"/>
          <w:szCs w:val="20"/>
          <w:lang w:val="en-US" w:eastAsia="zh-CN"/>
        </w:rPr>
      </w:pPr>
      <w:r w:rsidRPr="00315959">
        <w:rPr>
          <w:rFonts w:ascii="Arial" w:hAnsi="Arial" w:cs="Arial" w:hint="eastAsia"/>
          <w:b/>
          <w:color w:val="000000" w:themeColor="text1"/>
          <w:sz w:val="20"/>
          <w:szCs w:val="20"/>
          <w:lang w:val="en-US"/>
        </w:rPr>
        <w:t>Function</w:t>
      </w:r>
      <w:r w:rsidRPr="00315959">
        <w:rPr>
          <w:rFonts w:ascii="Arial" w:hAnsi="Arial" w:cs="Arial"/>
          <w:b/>
          <w:color w:val="000000" w:themeColor="text1"/>
          <w:sz w:val="20"/>
          <w:szCs w:val="20"/>
          <w:lang w:val="en-US"/>
        </w:rPr>
        <w:t xml:space="preserve"> </w:t>
      </w:r>
      <w:r w:rsidRPr="00315959">
        <w:rPr>
          <w:rFonts w:ascii="Arial" w:hAnsi="Arial" w:cs="Arial" w:hint="eastAsia"/>
          <w:b/>
          <w:color w:val="000000" w:themeColor="text1"/>
          <w:sz w:val="20"/>
          <w:szCs w:val="20"/>
          <w:lang w:val="en-US"/>
        </w:rPr>
        <w:t>and</w:t>
      </w:r>
      <w:r w:rsidRPr="00315959">
        <w:rPr>
          <w:rFonts w:ascii="Arial" w:hAnsi="Arial" w:cs="Arial"/>
          <w:b/>
          <w:color w:val="000000" w:themeColor="text1"/>
          <w:sz w:val="20"/>
          <w:szCs w:val="20"/>
          <w:lang w:val="en-US"/>
        </w:rPr>
        <w:t xml:space="preserve"> </w:t>
      </w:r>
      <w:r w:rsidR="0010191F" w:rsidRPr="00315959">
        <w:rPr>
          <w:rFonts w:ascii="Arial" w:hAnsi="Arial" w:cs="Arial" w:hint="eastAsia"/>
          <w:b/>
          <w:color w:val="000000" w:themeColor="text1"/>
          <w:sz w:val="20"/>
          <w:szCs w:val="20"/>
          <w:lang w:val="en-US"/>
        </w:rPr>
        <w:t>C</w:t>
      </w:r>
      <w:r w:rsidR="0010191F" w:rsidRPr="00315959">
        <w:rPr>
          <w:rFonts w:ascii="Arial" w:hAnsi="Arial" w:cs="Arial"/>
          <w:b/>
          <w:color w:val="000000" w:themeColor="text1"/>
          <w:sz w:val="20"/>
          <w:szCs w:val="20"/>
          <w:lang w:val="en-US"/>
        </w:rPr>
        <w:t>ondition</w:t>
      </w:r>
      <w:r w:rsidR="00534481" w:rsidRPr="00315959">
        <w:rPr>
          <w:rFonts w:ascii="微软雅黑" w:eastAsia="微软雅黑" w:hAnsi="微软雅黑" w:cs="微软雅黑" w:hint="eastAsia"/>
          <w:b/>
          <w:color w:val="000000" w:themeColor="text1"/>
          <w:sz w:val="20"/>
          <w:szCs w:val="20"/>
          <w:lang w:val="en-US"/>
        </w:rPr>
        <w:t>：</w:t>
      </w:r>
    </w:p>
    <w:p w14:paraId="49D37270" w14:textId="25172D68" w:rsidR="002C4D60" w:rsidRPr="009B0C83" w:rsidRDefault="002C4D60" w:rsidP="002C4D60">
      <w:pPr>
        <w:numPr>
          <w:ilvl w:val="0"/>
          <w:numId w:val="35"/>
        </w:numPr>
        <w:spacing w:after="0" w:line="240" w:lineRule="auto"/>
        <w:rPr>
          <w:lang w:eastAsia="zh-CN"/>
        </w:rPr>
      </w:pPr>
      <w:r w:rsidRPr="005C3A58">
        <w:rPr>
          <w:rFonts w:hint="eastAsia"/>
          <w:lang w:eastAsia="zh-CN"/>
        </w:rPr>
        <w:t>站点的代码必须经过</w:t>
      </w:r>
      <w:r w:rsidR="00A836D1" w:rsidRPr="005C3A58">
        <w:rPr>
          <w:rFonts w:hint="eastAsia"/>
          <w:lang w:eastAsia="zh-CN"/>
        </w:rPr>
        <w:t>W</w:t>
      </w:r>
      <w:r w:rsidR="00A836D1" w:rsidRPr="005C3A58">
        <w:rPr>
          <w:lang w:eastAsia="zh-CN"/>
        </w:rPr>
        <w:t>3</w:t>
      </w:r>
      <w:r w:rsidR="00A836D1" w:rsidRPr="005C3A58">
        <w:rPr>
          <w:rFonts w:hint="eastAsia"/>
          <w:lang w:eastAsia="zh-CN"/>
        </w:rPr>
        <w:t>C</w:t>
      </w:r>
      <w:r w:rsidR="00A836D1" w:rsidRPr="005C3A58">
        <w:rPr>
          <w:lang w:eastAsia="zh-CN"/>
        </w:rPr>
        <w:t xml:space="preserve"> </w:t>
      </w:r>
      <w:r w:rsidRPr="005C3A58">
        <w:rPr>
          <w:rFonts w:hint="eastAsia"/>
          <w:lang w:eastAsia="zh-CN"/>
        </w:rPr>
        <w:t>HTML5</w:t>
      </w:r>
      <w:r w:rsidR="00A836D1" w:rsidRPr="005C3A58">
        <w:rPr>
          <w:rFonts w:hint="eastAsia"/>
          <w:lang w:eastAsia="zh-CN"/>
        </w:rPr>
        <w:t>标准</w:t>
      </w:r>
      <w:r w:rsidRPr="005C3A58">
        <w:rPr>
          <w:rFonts w:hint="eastAsia"/>
          <w:lang w:eastAsia="zh-CN"/>
        </w:rPr>
        <w:t>的验证。</w:t>
      </w:r>
    </w:p>
    <w:p w14:paraId="4FDA0329" w14:textId="0FAAFE74" w:rsidR="002C4D60" w:rsidRDefault="002C4D60" w:rsidP="002C4D60">
      <w:pPr>
        <w:numPr>
          <w:ilvl w:val="0"/>
          <w:numId w:val="35"/>
        </w:numPr>
        <w:spacing w:after="0" w:line="240" w:lineRule="auto"/>
        <w:rPr>
          <w:lang w:eastAsia="zh-CN"/>
        </w:rPr>
      </w:pPr>
      <w:r w:rsidRPr="008B21F8">
        <w:rPr>
          <w:rFonts w:hint="eastAsia"/>
          <w:lang w:eastAsia="zh-CN"/>
        </w:rPr>
        <w:t>你的</w:t>
      </w:r>
      <w:r w:rsidRPr="008B21F8">
        <w:rPr>
          <w:rFonts w:hint="eastAsia"/>
          <w:lang w:eastAsia="zh-CN"/>
        </w:rPr>
        <w:t>CSS</w:t>
      </w:r>
      <w:r w:rsidRPr="008B21F8">
        <w:rPr>
          <w:rFonts w:hint="eastAsia"/>
          <w:lang w:eastAsia="zh-CN"/>
        </w:rPr>
        <w:t>代码必须经过</w:t>
      </w:r>
      <w:r w:rsidR="00564263" w:rsidRPr="008B21F8">
        <w:rPr>
          <w:rFonts w:hint="eastAsia"/>
          <w:lang w:eastAsia="zh-CN"/>
        </w:rPr>
        <w:t>W</w:t>
      </w:r>
      <w:r w:rsidR="00564263" w:rsidRPr="008B21F8">
        <w:rPr>
          <w:lang w:eastAsia="zh-CN"/>
        </w:rPr>
        <w:t>3</w:t>
      </w:r>
      <w:r w:rsidR="00564263" w:rsidRPr="008B21F8">
        <w:rPr>
          <w:rFonts w:hint="eastAsia"/>
          <w:lang w:eastAsia="zh-CN"/>
        </w:rPr>
        <w:t>C</w:t>
      </w:r>
      <w:r w:rsidR="00564263" w:rsidRPr="008B21F8">
        <w:rPr>
          <w:lang w:eastAsia="zh-CN"/>
        </w:rPr>
        <w:t xml:space="preserve"> </w:t>
      </w:r>
      <w:r w:rsidRPr="008B21F8">
        <w:rPr>
          <w:rFonts w:hint="eastAsia"/>
          <w:lang w:eastAsia="zh-CN"/>
        </w:rPr>
        <w:t>CSS3</w:t>
      </w:r>
      <w:r w:rsidRPr="008B21F8">
        <w:rPr>
          <w:rFonts w:hint="eastAsia"/>
          <w:lang w:eastAsia="zh-CN"/>
        </w:rPr>
        <w:t>的验证。</w:t>
      </w:r>
    </w:p>
    <w:p w14:paraId="269F598A" w14:textId="56C86804" w:rsidR="002C4D60" w:rsidRPr="003043CD" w:rsidRDefault="002C4D60" w:rsidP="00A35F57">
      <w:pPr>
        <w:numPr>
          <w:ilvl w:val="0"/>
          <w:numId w:val="35"/>
        </w:numPr>
        <w:spacing w:after="0" w:line="240" w:lineRule="auto"/>
        <w:rPr>
          <w:lang w:eastAsia="zh-CN"/>
        </w:rPr>
      </w:pPr>
      <w:r w:rsidRPr="003043CD">
        <w:rPr>
          <w:rFonts w:hint="eastAsia"/>
          <w:lang w:eastAsia="zh-CN"/>
        </w:rPr>
        <w:t>不稳定的</w:t>
      </w:r>
      <w:r w:rsidRPr="003043CD">
        <w:rPr>
          <w:rFonts w:hint="eastAsia"/>
          <w:lang w:eastAsia="zh-CN"/>
        </w:rPr>
        <w:t>CSS</w:t>
      </w:r>
      <w:r w:rsidRPr="003043CD">
        <w:rPr>
          <w:rFonts w:hint="eastAsia"/>
          <w:lang w:eastAsia="zh-CN"/>
        </w:rPr>
        <w:t>属性（不正式的）</w:t>
      </w:r>
      <w:r w:rsidR="007B0E60" w:rsidRPr="003043CD">
        <w:rPr>
          <w:rFonts w:hint="eastAsia"/>
          <w:lang w:eastAsia="zh-CN"/>
        </w:rPr>
        <w:t>应当</w:t>
      </w:r>
      <w:r w:rsidRPr="003043CD">
        <w:rPr>
          <w:rFonts w:hint="eastAsia"/>
          <w:lang w:eastAsia="zh-CN"/>
        </w:rPr>
        <w:t>被按照正确的前缀来定义。</w:t>
      </w:r>
    </w:p>
    <w:p w14:paraId="4A3AC8E4" w14:textId="4A8D9E9A" w:rsidR="002C4D60" w:rsidRPr="003043CD" w:rsidRDefault="003043CD" w:rsidP="002C4D60">
      <w:pPr>
        <w:numPr>
          <w:ilvl w:val="0"/>
          <w:numId w:val="35"/>
        </w:numPr>
        <w:spacing w:after="0" w:line="240" w:lineRule="auto"/>
        <w:rPr>
          <w:lang w:eastAsia="zh-CN"/>
        </w:rPr>
      </w:pPr>
      <w:r w:rsidRPr="003043CD">
        <w:rPr>
          <w:rFonts w:hint="eastAsia"/>
          <w:lang w:eastAsia="zh-CN"/>
        </w:rPr>
        <w:t>选手应当在提交的</w:t>
      </w:r>
      <w:r w:rsidR="002C4D60" w:rsidRPr="003043CD">
        <w:rPr>
          <w:rFonts w:hint="eastAsia"/>
          <w:lang w:eastAsia="zh-CN"/>
        </w:rPr>
        <w:t>HTML</w:t>
      </w:r>
      <w:r w:rsidR="002C4D60" w:rsidRPr="003043CD">
        <w:rPr>
          <w:rFonts w:hint="eastAsia"/>
          <w:lang w:eastAsia="zh-CN"/>
        </w:rPr>
        <w:t>和</w:t>
      </w:r>
      <w:r w:rsidR="002C4D60" w:rsidRPr="003043CD">
        <w:rPr>
          <w:rFonts w:hint="eastAsia"/>
          <w:lang w:eastAsia="zh-CN"/>
        </w:rPr>
        <w:t>CSS</w:t>
      </w:r>
      <w:r w:rsidR="002C4D60" w:rsidRPr="003043CD">
        <w:rPr>
          <w:rFonts w:hint="eastAsia"/>
          <w:lang w:eastAsia="zh-CN"/>
        </w:rPr>
        <w:t>中放置注释。</w:t>
      </w:r>
    </w:p>
    <w:p w14:paraId="4C39B0CA" w14:textId="2DCEFD0F" w:rsidR="002C4D60" w:rsidRPr="009B0C83" w:rsidRDefault="00BC58DD" w:rsidP="002C4D60">
      <w:pPr>
        <w:numPr>
          <w:ilvl w:val="0"/>
          <w:numId w:val="35"/>
        </w:numPr>
        <w:spacing w:after="0" w:line="240" w:lineRule="auto"/>
        <w:rPr>
          <w:lang w:eastAsia="zh-CN"/>
        </w:rPr>
      </w:pPr>
      <w:r w:rsidRPr="00BC58DD">
        <w:rPr>
          <w:rFonts w:hint="eastAsia"/>
          <w:lang w:eastAsia="zh-CN"/>
        </w:rPr>
        <w:t>选手提交的作品</w:t>
      </w:r>
      <w:r w:rsidR="002C4D60" w:rsidRPr="00BC58DD">
        <w:rPr>
          <w:rFonts w:hint="eastAsia"/>
          <w:lang w:eastAsia="zh-CN"/>
        </w:rPr>
        <w:t>将会在谷歌</w:t>
      </w:r>
      <w:r w:rsidR="002C4D60" w:rsidRPr="00BC58DD">
        <w:rPr>
          <w:lang w:eastAsia="zh-CN"/>
        </w:rPr>
        <w:t>Chrome</w:t>
      </w:r>
      <w:r w:rsidR="002C4D60" w:rsidRPr="00BC58DD">
        <w:rPr>
          <w:rFonts w:hint="eastAsia"/>
          <w:lang w:eastAsia="zh-CN"/>
        </w:rPr>
        <w:t>浏览器中进行评分。</w:t>
      </w:r>
    </w:p>
    <w:p w14:paraId="5C4006AE" w14:textId="027E07CF" w:rsidR="002C4D60" w:rsidRPr="009B0C83" w:rsidRDefault="001A2ABA" w:rsidP="002C4D60">
      <w:pPr>
        <w:numPr>
          <w:ilvl w:val="0"/>
          <w:numId w:val="35"/>
        </w:numPr>
        <w:spacing w:after="0" w:line="240" w:lineRule="auto"/>
        <w:rPr>
          <w:lang w:eastAsia="zh-CN"/>
        </w:rPr>
      </w:pPr>
      <w:r>
        <w:rPr>
          <w:rFonts w:hint="eastAsia"/>
          <w:lang w:eastAsia="zh-CN"/>
        </w:rPr>
        <w:t>赛题中</w:t>
      </w:r>
      <w:r w:rsidR="002C4D60" w:rsidRPr="001A2ABA">
        <w:rPr>
          <w:rFonts w:hint="eastAsia"/>
          <w:lang w:eastAsia="zh-CN"/>
        </w:rPr>
        <w:t>使用的字体是</w:t>
      </w:r>
      <w:r w:rsidR="002C4D60" w:rsidRPr="001A2ABA">
        <w:rPr>
          <w:lang w:eastAsia="zh-CN"/>
        </w:rPr>
        <w:t xml:space="preserve">Pacifico </w:t>
      </w:r>
      <w:r w:rsidR="002C4D60" w:rsidRPr="001A2ABA">
        <w:rPr>
          <w:rFonts w:hint="eastAsia"/>
          <w:lang w:eastAsia="zh-CN"/>
        </w:rPr>
        <w:t>和</w:t>
      </w:r>
      <w:r w:rsidR="002C4D60" w:rsidRPr="001A2ABA">
        <w:rPr>
          <w:lang w:eastAsia="zh-CN"/>
        </w:rPr>
        <w:t>PT Sans</w:t>
      </w:r>
      <w:r w:rsidR="002C4D60" w:rsidRPr="001A2ABA">
        <w:rPr>
          <w:rFonts w:hint="eastAsia"/>
          <w:lang w:eastAsia="zh-CN"/>
        </w:rPr>
        <w:t>。</w:t>
      </w:r>
    </w:p>
    <w:p w14:paraId="6C896E17" w14:textId="58DAABF3" w:rsidR="002C4D60" w:rsidRPr="00DD491A" w:rsidRDefault="00CA1D08" w:rsidP="007648CF">
      <w:pPr>
        <w:numPr>
          <w:ilvl w:val="0"/>
          <w:numId w:val="35"/>
        </w:numPr>
        <w:spacing w:after="0" w:line="240" w:lineRule="auto"/>
        <w:rPr>
          <w:lang w:eastAsia="zh-CN"/>
        </w:rPr>
      </w:pPr>
      <w:r w:rsidRPr="00DD491A">
        <w:rPr>
          <w:rFonts w:hint="eastAsia"/>
          <w:lang w:eastAsia="zh-CN"/>
        </w:rPr>
        <w:t>赛题中的</w:t>
      </w:r>
      <w:r w:rsidR="002C4D60" w:rsidRPr="00DD491A">
        <w:rPr>
          <w:rFonts w:hint="eastAsia"/>
          <w:lang w:eastAsia="zh-CN"/>
        </w:rPr>
        <w:t>一些元素是仅仅在宽屏模布局下可见，一些将仅在窄屏布局下可见</w:t>
      </w:r>
    </w:p>
    <w:p w14:paraId="12E443EB" w14:textId="5D5DE36E" w:rsidR="003B3E66" w:rsidRPr="00DF0921" w:rsidRDefault="002C4D60" w:rsidP="00DF0921">
      <w:pPr>
        <w:numPr>
          <w:ilvl w:val="0"/>
          <w:numId w:val="35"/>
        </w:numPr>
        <w:spacing w:after="0" w:line="240" w:lineRule="auto"/>
        <w:rPr>
          <w:lang w:eastAsia="zh-CN"/>
        </w:rPr>
      </w:pPr>
      <w:r w:rsidRPr="00AC7BD3">
        <w:rPr>
          <w:rFonts w:hint="eastAsia"/>
          <w:lang w:eastAsia="zh-CN"/>
        </w:rPr>
        <w:t>窄屏下，顶部导航能链接到底部的导航栏。点击</w:t>
      </w:r>
      <w:r w:rsidRPr="00AC7BD3">
        <w:rPr>
          <w:lang w:eastAsia="zh-CN"/>
        </w:rPr>
        <w:t>“Back to top”</w:t>
      </w:r>
      <w:r w:rsidRPr="00AC7BD3">
        <w:rPr>
          <w:rFonts w:hint="eastAsia"/>
          <w:lang w:eastAsia="zh-CN"/>
        </w:rPr>
        <w:t>链接将会回到页面的顶部。</w:t>
      </w:r>
    </w:p>
    <w:p w14:paraId="5A9AAB3C" w14:textId="74B1531B" w:rsidR="00DA3CC7" w:rsidRDefault="0068739B" w:rsidP="00C77AF1">
      <w:pPr>
        <w:pStyle w:val="21"/>
        <w:rPr>
          <w:rFonts w:ascii="Frutiger LT Com 45 Light" w:hAnsi="Frutiger LT Com 45 Light"/>
          <w:lang w:eastAsia="zh-CN"/>
        </w:rPr>
      </w:pPr>
      <w:r w:rsidRPr="00C77AF1">
        <w:rPr>
          <w:rFonts w:ascii="Frutiger LT Com 45 Light" w:hAnsi="Frutiger LT Com 45 Light"/>
        </w:rPr>
        <w:t>Instructions to the Competitor</w:t>
      </w:r>
      <w:r w:rsidR="007F556E">
        <w:rPr>
          <w:rFonts w:ascii="Frutiger LT Com 45 Light" w:hAnsi="Frutiger LT Com 45 Light" w:hint="eastAsia"/>
          <w:lang w:eastAsia="zh-CN"/>
        </w:rPr>
        <w:t>（</w:t>
      </w:r>
      <w:r w:rsidR="007F556E">
        <w:rPr>
          <w:rFonts w:ascii="微软雅黑" w:eastAsia="微软雅黑" w:hAnsi="微软雅黑" w:cs="微软雅黑" w:hint="eastAsia"/>
          <w:lang w:eastAsia="zh-CN"/>
        </w:rPr>
        <w:t>给予选手的提示</w:t>
      </w:r>
      <w:r w:rsidR="007F556E">
        <w:rPr>
          <w:rFonts w:ascii="Frutiger LT Com 45 Light" w:hAnsi="Frutiger LT Com 45 Light" w:hint="eastAsia"/>
          <w:lang w:eastAsia="zh-CN"/>
        </w:rPr>
        <w:t>）</w:t>
      </w:r>
    </w:p>
    <w:p w14:paraId="51CE1E41" w14:textId="6873AD8D" w:rsidR="006A2837" w:rsidRPr="006A2837" w:rsidRDefault="006A2837" w:rsidP="006A2837">
      <w:pPr>
        <w:rPr>
          <w:lang w:val="en-US" w:eastAsia="zh-CN"/>
        </w:rPr>
      </w:pPr>
      <w:r>
        <w:rPr>
          <w:rFonts w:hint="eastAsia"/>
          <w:lang w:val="en-US" w:eastAsia="zh-CN"/>
        </w:rPr>
        <w:t>所有与竞赛相关的素材都会在</w:t>
      </w:r>
      <w:r>
        <w:rPr>
          <w:rFonts w:hint="eastAsia"/>
          <w:lang w:val="en-US" w:eastAsia="zh-CN"/>
        </w:rPr>
        <w:t>media</w:t>
      </w:r>
      <w:r>
        <w:rPr>
          <w:rFonts w:hint="eastAsia"/>
          <w:lang w:val="en-US" w:eastAsia="zh-CN"/>
        </w:rPr>
        <w:t>文件夹中被提供，你可以修改提供的素材来实现赛题中所需要的功能。你可以在必要时使用赛场提供的框架，保存所有竞赛作品内容至</w:t>
      </w:r>
      <w:r w:rsidRPr="00C77AF1">
        <w:rPr>
          <w:rFonts w:ascii="Frutiger LT Com 45 Light" w:hAnsi="Frutiger LT Com 45 Light" w:cs="Arial"/>
          <w:b/>
          <w:color w:val="000000" w:themeColor="text1"/>
          <w:szCs w:val="20"/>
          <w:lang w:eastAsia="zh-CN"/>
        </w:rPr>
        <w:t>"XX_</w:t>
      </w:r>
      <w:r w:rsidR="00CA7F13">
        <w:rPr>
          <w:rFonts w:ascii="Frutiger LT Com 45 Light" w:hAnsi="Frutiger LT Com 45 Light" w:cs="Arial" w:hint="eastAsia"/>
          <w:b/>
          <w:color w:val="000000" w:themeColor="text1"/>
          <w:szCs w:val="20"/>
          <w:lang w:eastAsia="zh-CN"/>
        </w:rPr>
        <w:t>ModuleA</w:t>
      </w:r>
      <w:r w:rsidRPr="00C77AF1">
        <w:rPr>
          <w:rFonts w:ascii="Frutiger LT Com 45 Light" w:hAnsi="Frutiger LT Com 45 Light" w:cs="Arial"/>
          <w:b/>
          <w:color w:val="000000" w:themeColor="text1"/>
          <w:szCs w:val="20"/>
          <w:lang w:eastAsia="zh-CN"/>
        </w:rPr>
        <w:t>"</w:t>
      </w:r>
      <w:r>
        <w:rPr>
          <w:rFonts w:ascii="Frutiger LT Com 45 Light" w:hAnsi="Frutiger LT Com 45 Light" w:cs="Arial" w:hint="eastAsia"/>
          <w:b/>
          <w:color w:val="000000" w:themeColor="text1"/>
          <w:szCs w:val="20"/>
          <w:lang w:eastAsia="zh-CN"/>
        </w:rPr>
        <w:t>文件夹，</w:t>
      </w:r>
      <w:r w:rsidRPr="006A2837">
        <w:rPr>
          <w:rFonts w:hint="eastAsia"/>
          <w:lang w:val="en-US" w:eastAsia="zh-CN"/>
        </w:rPr>
        <w:t>其中</w:t>
      </w:r>
      <w:r w:rsidRPr="006A2837">
        <w:rPr>
          <w:rFonts w:hint="eastAsia"/>
          <w:lang w:val="en-US" w:eastAsia="zh-CN"/>
        </w:rPr>
        <w:t>XX</w:t>
      </w:r>
      <w:r w:rsidRPr="006A2837">
        <w:rPr>
          <w:rFonts w:hint="eastAsia"/>
          <w:lang w:val="en-US" w:eastAsia="zh-CN"/>
        </w:rPr>
        <w:t>表示你的工位号。</w:t>
      </w:r>
    </w:p>
    <w:p w14:paraId="51FECC81" w14:textId="46152689" w:rsidR="0068739B" w:rsidRPr="00C77AF1" w:rsidRDefault="0068739B" w:rsidP="00C77AF1">
      <w:pPr>
        <w:pStyle w:val="21"/>
        <w:rPr>
          <w:rFonts w:ascii="Frutiger LT Com 45 Light" w:hAnsi="Frutiger LT Com 45 Light"/>
          <w:lang w:val="en-US" w:eastAsia="zh-CN"/>
        </w:rPr>
      </w:pPr>
      <w:r w:rsidRPr="00C77AF1">
        <w:rPr>
          <w:rFonts w:ascii="Frutiger LT Com 45 Light" w:hAnsi="Frutiger LT Com 45 Light"/>
          <w:lang w:val="en-US"/>
        </w:rPr>
        <w:t>M</w:t>
      </w:r>
      <w:r w:rsidR="00CE1357" w:rsidRPr="00C77AF1">
        <w:rPr>
          <w:rFonts w:ascii="Frutiger LT Com 45 Light" w:hAnsi="Frutiger LT Com 45 Light"/>
          <w:lang w:val="en-US"/>
        </w:rPr>
        <w:t>ARKING SCHEME</w:t>
      </w:r>
      <w:r w:rsidR="002814BB" w:rsidRPr="00C77AF1">
        <w:rPr>
          <w:rFonts w:ascii="Frutiger LT Com 45 Light" w:hAnsi="Frutiger LT Com 45 Light"/>
          <w:lang w:val="en-US"/>
        </w:rPr>
        <w:t xml:space="preserve"> SUMMARY</w:t>
      </w:r>
      <w:r w:rsidR="00AC4BEB">
        <w:rPr>
          <w:rFonts w:ascii="Frutiger LT Com 45 Light" w:hAnsi="Frutiger LT Com 45 Light" w:hint="eastAsia"/>
          <w:lang w:val="en-US" w:eastAsia="zh-CN"/>
        </w:rPr>
        <w:t>（</w:t>
      </w:r>
      <w:r w:rsidR="00AC4BEB">
        <w:rPr>
          <w:rFonts w:ascii="微软雅黑" w:eastAsia="微软雅黑" w:hAnsi="微软雅黑" w:cs="微软雅黑" w:hint="eastAsia"/>
          <w:lang w:val="en-US" w:eastAsia="zh-CN"/>
        </w:rPr>
        <w:t>评分表</w:t>
      </w:r>
      <w:r w:rsidR="00395FD6">
        <w:rPr>
          <w:rFonts w:ascii="微软雅黑" w:eastAsia="微软雅黑" w:hAnsi="微软雅黑" w:cs="微软雅黑" w:hint="eastAsia"/>
          <w:lang w:val="en-US" w:eastAsia="zh-CN"/>
        </w:rPr>
        <w:t>概况</w:t>
      </w:r>
      <w:r w:rsidR="00AC4BEB">
        <w:rPr>
          <w:rFonts w:ascii="Frutiger LT Com 45 Light" w:hAnsi="Frutiger LT Com 45 Light" w:hint="eastAsia"/>
          <w:lang w:val="en-US" w:eastAsia="zh-CN"/>
        </w:rPr>
        <w:t>）</w:t>
      </w:r>
    </w:p>
    <w:tbl>
      <w:tblPr>
        <w:tblStyle w:val="WSI-Table"/>
        <w:tblW w:w="9682" w:type="dxa"/>
        <w:tblLayout w:type="fixed"/>
        <w:tblLook w:val="04A0" w:firstRow="1" w:lastRow="0" w:firstColumn="1" w:lastColumn="0" w:noHBand="0" w:noVBand="1"/>
      </w:tblPr>
      <w:tblGrid>
        <w:gridCol w:w="1625"/>
        <w:gridCol w:w="2567"/>
        <w:gridCol w:w="1980"/>
        <w:gridCol w:w="1980"/>
        <w:gridCol w:w="1530"/>
      </w:tblGrid>
      <w:tr w:rsidR="00D25F17" w:rsidRPr="00C77AF1" w14:paraId="08BC0927" w14:textId="77777777" w:rsidTr="00D25F17">
        <w:trPr>
          <w:cnfStyle w:val="100000000000" w:firstRow="1" w:lastRow="0" w:firstColumn="0" w:lastColumn="0" w:oddVBand="0" w:evenVBand="0" w:oddHBand="0" w:evenHBand="0" w:firstRowFirstColumn="0" w:firstRowLastColumn="0" w:lastRowFirstColumn="0" w:lastRowLastColumn="0"/>
        </w:trPr>
        <w:tc>
          <w:tcPr>
            <w:tcW w:w="1625" w:type="dxa"/>
          </w:tcPr>
          <w:p w14:paraId="36F84635" w14:textId="77777777" w:rsidR="00D25F17" w:rsidRPr="00C77AF1" w:rsidRDefault="00D25F17" w:rsidP="00D25F17">
            <w:pPr>
              <w:rPr>
                <w:rFonts w:ascii="Frutiger LT Com 45 Light" w:hAnsi="Frutiger LT Com 45 Light"/>
                <w:szCs w:val="20"/>
              </w:rPr>
            </w:pPr>
            <w:r w:rsidRPr="00C77AF1">
              <w:rPr>
                <w:rFonts w:ascii="Frutiger LT Com 45 Light" w:hAnsi="Frutiger LT Com 45 Light"/>
                <w:szCs w:val="20"/>
              </w:rPr>
              <w:t>SECTION</w:t>
            </w:r>
          </w:p>
        </w:tc>
        <w:tc>
          <w:tcPr>
            <w:tcW w:w="2567" w:type="dxa"/>
          </w:tcPr>
          <w:p w14:paraId="6DAA34D2" w14:textId="77777777" w:rsidR="00D25F17" w:rsidRPr="00C77AF1" w:rsidRDefault="00D25F17" w:rsidP="00D25F17">
            <w:pPr>
              <w:rPr>
                <w:rFonts w:ascii="Frutiger LT Com 45 Light" w:hAnsi="Frutiger LT Com 45 Light"/>
                <w:szCs w:val="20"/>
              </w:rPr>
            </w:pPr>
            <w:r w:rsidRPr="00C77AF1">
              <w:rPr>
                <w:rFonts w:ascii="Frutiger LT Com 45 Light" w:hAnsi="Frutiger LT Com 45 Light"/>
                <w:szCs w:val="20"/>
              </w:rPr>
              <w:t>CRITERION</w:t>
            </w:r>
          </w:p>
        </w:tc>
        <w:tc>
          <w:tcPr>
            <w:tcW w:w="1980" w:type="dxa"/>
          </w:tcPr>
          <w:p w14:paraId="35B946C3" w14:textId="77777777" w:rsidR="00D25F17" w:rsidRPr="00C77AF1" w:rsidRDefault="00D25F17" w:rsidP="00D25F17">
            <w:pPr>
              <w:rPr>
                <w:rFonts w:ascii="Frutiger LT Com 45 Light" w:hAnsi="Frutiger LT Com 45 Light"/>
                <w:szCs w:val="20"/>
              </w:rPr>
            </w:pPr>
            <w:r w:rsidRPr="00C77AF1">
              <w:rPr>
                <w:rFonts w:ascii="Frutiger LT Com 45 Light" w:hAnsi="Frutiger LT Com 45 Light"/>
                <w:szCs w:val="20"/>
              </w:rPr>
              <w:t>subjective marks</w:t>
            </w:r>
          </w:p>
        </w:tc>
        <w:tc>
          <w:tcPr>
            <w:tcW w:w="1980" w:type="dxa"/>
          </w:tcPr>
          <w:p w14:paraId="1FDC8507" w14:textId="77777777" w:rsidR="00D25F17" w:rsidRPr="00C77AF1" w:rsidRDefault="00D25F17" w:rsidP="00D25F17">
            <w:pPr>
              <w:rPr>
                <w:rFonts w:ascii="Frutiger LT Com 45 Light" w:hAnsi="Frutiger LT Com 45 Light"/>
                <w:szCs w:val="20"/>
              </w:rPr>
            </w:pPr>
            <w:r w:rsidRPr="00C77AF1">
              <w:rPr>
                <w:rFonts w:ascii="Frutiger LT Com 45 Light" w:hAnsi="Frutiger LT Com 45 Light"/>
                <w:szCs w:val="20"/>
              </w:rPr>
              <w:t>Objective marks</w:t>
            </w:r>
          </w:p>
        </w:tc>
        <w:tc>
          <w:tcPr>
            <w:tcW w:w="1530" w:type="dxa"/>
          </w:tcPr>
          <w:p w14:paraId="69E81D61" w14:textId="77777777" w:rsidR="00D25F17" w:rsidRPr="00C77AF1" w:rsidRDefault="00D25F17" w:rsidP="00D25F17">
            <w:pPr>
              <w:rPr>
                <w:rFonts w:ascii="Frutiger LT Com 45 Light" w:hAnsi="Frutiger LT Com 45 Light"/>
                <w:szCs w:val="20"/>
              </w:rPr>
            </w:pPr>
            <w:r w:rsidRPr="00C77AF1">
              <w:rPr>
                <w:rFonts w:ascii="Frutiger LT Com 45 Light" w:hAnsi="Frutiger LT Com 45 Light"/>
                <w:szCs w:val="20"/>
              </w:rPr>
              <w:t>TOTAL</w:t>
            </w:r>
          </w:p>
        </w:tc>
      </w:tr>
      <w:tr w:rsidR="00E03247" w:rsidRPr="00C77AF1" w14:paraId="4D1C932A" w14:textId="77777777" w:rsidTr="00D25F17">
        <w:tc>
          <w:tcPr>
            <w:tcW w:w="1625" w:type="dxa"/>
          </w:tcPr>
          <w:p w14:paraId="7330EFCA" w14:textId="5216C715" w:rsidR="00E03247" w:rsidRPr="00C77AF1" w:rsidRDefault="00115874" w:rsidP="00D25F17">
            <w:pPr>
              <w:rPr>
                <w:rFonts w:ascii="Frutiger LT Com 45 Light" w:hAnsi="Frutiger LT Com 45 Light"/>
                <w:szCs w:val="20"/>
              </w:rPr>
            </w:pPr>
            <w:r>
              <w:rPr>
                <w:rFonts w:ascii="Frutiger LT Com 45 Light" w:hAnsi="Frutiger LT Com 45 Light" w:hint="eastAsia"/>
                <w:szCs w:val="20"/>
                <w:lang w:eastAsia="zh-CN"/>
              </w:rPr>
              <w:t>A</w:t>
            </w:r>
            <w:r w:rsidR="000E01DD" w:rsidRPr="00C77AF1">
              <w:rPr>
                <w:rFonts w:ascii="Frutiger LT Com 45 Light" w:hAnsi="Frutiger LT Com 45 Light"/>
                <w:szCs w:val="20"/>
              </w:rPr>
              <w:t>1</w:t>
            </w:r>
          </w:p>
        </w:tc>
        <w:tc>
          <w:tcPr>
            <w:tcW w:w="2567" w:type="dxa"/>
          </w:tcPr>
          <w:p w14:paraId="376BFFEF" w14:textId="46CA37C9" w:rsidR="00E03247" w:rsidRPr="00C77AF1" w:rsidRDefault="00243C8B" w:rsidP="00D25F17">
            <w:pPr>
              <w:rPr>
                <w:rFonts w:ascii="Frutiger LT Com 45 Light" w:hAnsi="Frutiger LT Com 45 Light" w:hint="eastAsia"/>
                <w:szCs w:val="20"/>
                <w:lang w:eastAsia="zh-CN"/>
              </w:rPr>
            </w:pPr>
            <w:r>
              <w:rPr>
                <w:rFonts w:ascii="Frutiger LT Com 45 Light" w:hAnsi="Frutiger LT Com 45 Light" w:hint="eastAsia"/>
                <w:szCs w:val="20"/>
                <w:lang w:eastAsia="zh-CN"/>
              </w:rPr>
              <w:t>基础布局</w:t>
            </w:r>
          </w:p>
        </w:tc>
        <w:tc>
          <w:tcPr>
            <w:tcW w:w="1980" w:type="dxa"/>
          </w:tcPr>
          <w:p w14:paraId="45464EDD" w14:textId="56CB0085" w:rsidR="00E03247" w:rsidRPr="00C77AF1" w:rsidRDefault="00243C8B" w:rsidP="0073218C">
            <w:pPr>
              <w:jc w:val="right"/>
              <w:rPr>
                <w:rFonts w:ascii="Frutiger LT Com 45 Light" w:hAnsi="Frutiger LT Com 45 Light"/>
                <w:szCs w:val="20"/>
                <w:lang w:eastAsia="zh-CN"/>
              </w:rPr>
            </w:pPr>
            <w:r>
              <w:rPr>
                <w:rFonts w:ascii="Frutiger LT Com 45 Light" w:hAnsi="Frutiger LT Com 45 Light" w:hint="eastAsia"/>
                <w:szCs w:val="20"/>
                <w:lang w:eastAsia="zh-CN"/>
              </w:rPr>
              <w:t>0</w:t>
            </w:r>
          </w:p>
        </w:tc>
        <w:tc>
          <w:tcPr>
            <w:tcW w:w="1980" w:type="dxa"/>
          </w:tcPr>
          <w:p w14:paraId="354C425D" w14:textId="3D7DBFA0" w:rsidR="00E03247" w:rsidRPr="00C77AF1" w:rsidRDefault="000D0BA5" w:rsidP="0073218C">
            <w:pPr>
              <w:jc w:val="right"/>
              <w:rPr>
                <w:rFonts w:ascii="Frutiger LT Com 45 Light" w:hAnsi="Frutiger LT Com 45 Light"/>
                <w:szCs w:val="20"/>
                <w:lang w:eastAsia="zh-CN"/>
              </w:rPr>
            </w:pPr>
            <w:r>
              <w:rPr>
                <w:rFonts w:ascii="Frutiger LT Com 45 Light" w:hAnsi="Frutiger LT Com 45 Light" w:hint="eastAsia"/>
                <w:szCs w:val="20"/>
                <w:lang w:eastAsia="zh-CN"/>
              </w:rPr>
              <w:t>2</w:t>
            </w:r>
            <w:r>
              <w:rPr>
                <w:rFonts w:ascii="Frutiger LT Com 45 Light" w:hAnsi="Frutiger LT Com 45 Light"/>
                <w:szCs w:val="20"/>
                <w:lang w:eastAsia="zh-CN"/>
              </w:rPr>
              <w:t>4</w:t>
            </w:r>
          </w:p>
        </w:tc>
        <w:tc>
          <w:tcPr>
            <w:tcW w:w="1530" w:type="dxa"/>
          </w:tcPr>
          <w:p w14:paraId="499AA79A" w14:textId="65A099DA" w:rsidR="00E03247" w:rsidRPr="00C77AF1" w:rsidRDefault="002967F4" w:rsidP="002967F4">
            <w:pPr>
              <w:tabs>
                <w:tab w:val="center" w:pos="573"/>
                <w:tab w:val="right" w:pos="1146"/>
              </w:tabs>
              <w:ind w:right="100"/>
              <w:rPr>
                <w:rFonts w:ascii="Frutiger LT Com 45 Light" w:hAnsi="Frutiger LT Com 45 Light"/>
                <w:szCs w:val="20"/>
                <w:lang w:eastAsia="zh-CN"/>
              </w:rPr>
            </w:pPr>
            <w:r>
              <w:rPr>
                <w:rFonts w:ascii="Frutiger LT Com 45 Light" w:hAnsi="Frutiger LT Com 45 Light"/>
                <w:szCs w:val="20"/>
                <w:lang w:eastAsia="zh-CN"/>
              </w:rPr>
              <w:tab/>
            </w:r>
            <w:r>
              <w:rPr>
                <w:rFonts w:ascii="Frutiger LT Com 45 Light" w:hAnsi="Frutiger LT Com 45 Light"/>
                <w:szCs w:val="20"/>
                <w:lang w:eastAsia="zh-CN"/>
              </w:rPr>
              <w:tab/>
            </w:r>
            <w:r w:rsidR="00713F39">
              <w:rPr>
                <w:rFonts w:ascii="Frutiger LT Com 45 Light" w:hAnsi="Frutiger LT Com 45 Light"/>
                <w:szCs w:val="20"/>
                <w:lang w:eastAsia="zh-CN"/>
              </w:rPr>
              <w:t>24</w:t>
            </w:r>
          </w:p>
        </w:tc>
      </w:tr>
      <w:tr w:rsidR="00AE60D4" w:rsidRPr="00C77AF1" w14:paraId="57D49220" w14:textId="77777777" w:rsidTr="00D25F17">
        <w:tc>
          <w:tcPr>
            <w:tcW w:w="1625" w:type="dxa"/>
          </w:tcPr>
          <w:p w14:paraId="30B7DAC3" w14:textId="0257257A" w:rsidR="00AE60D4" w:rsidRPr="00C77AF1" w:rsidRDefault="00115874" w:rsidP="00AE60D4">
            <w:pPr>
              <w:rPr>
                <w:rFonts w:ascii="Frutiger LT Com 45 Light" w:hAnsi="Frutiger LT Com 45 Light"/>
                <w:szCs w:val="20"/>
              </w:rPr>
            </w:pPr>
            <w:r>
              <w:rPr>
                <w:rFonts w:ascii="Frutiger LT Com 45 Light" w:hAnsi="Frutiger LT Com 45 Light" w:hint="eastAsia"/>
                <w:szCs w:val="20"/>
                <w:lang w:eastAsia="zh-CN"/>
              </w:rPr>
              <w:t>A</w:t>
            </w:r>
            <w:r w:rsidR="000E01DD" w:rsidRPr="00C77AF1">
              <w:rPr>
                <w:rFonts w:ascii="Frutiger LT Com 45 Light" w:hAnsi="Frutiger LT Com 45 Light"/>
                <w:szCs w:val="20"/>
              </w:rPr>
              <w:t>2</w:t>
            </w:r>
          </w:p>
        </w:tc>
        <w:tc>
          <w:tcPr>
            <w:tcW w:w="2567" w:type="dxa"/>
          </w:tcPr>
          <w:p w14:paraId="18502A28" w14:textId="0B60F243" w:rsidR="00AE60D4" w:rsidRPr="00C77AF1" w:rsidRDefault="00665CC6" w:rsidP="00AE60D4">
            <w:pPr>
              <w:rPr>
                <w:rFonts w:ascii="Frutiger LT Com 45 Light" w:hAnsi="Frutiger LT Com 45 Light"/>
                <w:szCs w:val="20"/>
              </w:rPr>
            </w:pPr>
            <w:r>
              <w:rPr>
                <w:rFonts w:ascii="Frutiger LT Com 45 Light" w:hAnsi="Frutiger LT Com 45 Light" w:hint="eastAsia"/>
                <w:szCs w:val="20"/>
                <w:lang w:eastAsia="zh-CN"/>
              </w:rPr>
              <w:t>交互效果</w:t>
            </w:r>
          </w:p>
        </w:tc>
        <w:tc>
          <w:tcPr>
            <w:tcW w:w="1980" w:type="dxa"/>
          </w:tcPr>
          <w:p w14:paraId="566E06AA" w14:textId="1C2D28E1" w:rsidR="00AE60D4" w:rsidRPr="00C77AF1" w:rsidRDefault="000D0BA5" w:rsidP="0073218C">
            <w:pPr>
              <w:jc w:val="right"/>
              <w:rPr>
                <w:rFonts w:ascii="Frutiger LT Com 45 Light" w:hAnsi="Frutiger LT Com 45 Light"/>
                <w:szCs w:val="20"/>
                <w:lang w:eastAsia="zh-CN"/>
              </w:rPr>
            </w:pPr>
            <w:r>
              <w:rPr>
                <w:rFonts w:ascii="Frutiger LT Com 45 Light" w:hAnsi="Frutiger LT Com 45 Light" w:hint="eastAsia"/>
                <w:szCs w:val="20"/>
                <w:lang w:eastAsia="zh-CN"/>
              </w:rPr>
              <w:t>8</w:t>
            </w:r>
          </w:p>
        </w:tc>
        <w:tc>
          <w:tcPr>
            <w:tcW w:w="1980" w:type="dxa"/>
          </w:tcPr>
          <w:p w14:paraId="56028232" w14:textId="307C4C5D" w:rsidR="00AE60D4" w:rsidRPr="00C77AF1" w:rsidRDefault="000D0BA5" w:rsidP="0073218C">
            <w:pPr>
              <w:jc w:val="right"/>
              <w:rPr>
                <w:rFonts w:ascii="Frutiger LT Com 45 Light" w:hAnsi="Frutiger LT Com 45 Light"/>
                <w:szCs w:val="20"/>
                <w:lang w:eastAsia="zh-CN"/>
              </w:rPr>
            </w:pPr>
            <w:r>
              <w:rPr>
                <w:rFonts w:ascii="Frutiger LT Com 45 Light" w:hAnsi="Frutiger LT Com 45 Light" w:hint="eastAsia"/>
                <w:szCs w:val="20"/>
                <w:lang w:eastAsia="zh-CN"/>
              </w:rPr>
              <w:t>1</w:t>
            </w:r>
            <w:r>
              <w:rPr>
                <w:rFonts w:ascii="Frutiger LT Com 45 Light" w:hAnsi="Frutiger LT Com 45 Light"/>
                <w:szCs w:val="20"/>
                <w:lang w:eastAsia="zh-CN"/>
              </w:rPr>
              <w:t>8</w:t>
            </w:r>
          </w:p>
        </w:tc>
        <w:tc>
          <w:tcPr>
            <w:tcW w:w="1530" w:type="dxa"/>
          </w:tcPr>
          <w:p w14:paraId="39499B38" w14:textId="143CD769" w:rsidR="00AE60D4" w:rsidRPr="00C77AF1" w:rsidRDefault="00713F39" w:rsidP="002C447B">
            <w:pPr>
              <w:ind w:right="100"/>
              <w:jc w:val="right"/>
              <w:rPr>
                <w:rFonts w:ascii="Frutiger LT Com 45 Light" w:hAnsi="Frutiger LT Com 45 Light"/>
                <w:szCs w:val="20"/>
                <w:lang w:eastAsia="zh-CN"/>
              </w:rPr>
            </w:pPr>
            <w:r>
              <w:rPr>
                <w:rFonts w:ascii="Frutiger LT Com 45 Light" w:hAnsi="Frutiger LT Com 45 Light" w:hint="eastAsia"/>
                <w:szCs w:val="20"/>
                <w:lang w:eastAsia="zh-CN"/>
              </w:rPr>
              <w:t>2</w:t>
            </w:r>
            <w:r>
              <w:rPr>
                <w:rFonts w:ascii="Frutiger LT Com 45 Light" w:hAnsi="Frutiger LT Com 45 Light"/>
                <w:szCs w:val="20"/>
                <w:lang w:eastAsia="zh-CN"/>
              </w:rPr>
              <w:t>6</w:t>
            </w:r>
          </w:p>
        </w:tc>
      </w:tr>
      <w:tr w:rsidR="00AE60D4" w:rsidRPr="00C77AF1" w14:paraId="6338277D" w14:textId="77777777" w:rsidTr="00D25F17">
        <w:tc>
          <w:tcPr>
            <w:tcW w:w="1625" w:type="dxa"/>
          </w:tcPr>
          <w:p w14:paraId="16CD5A4E" w14:textId="77777777" w:rsidR="00AE60D4" w:rsidRPr="00C77AF1" w:rsidRDefault="00AE60D4" w:rsidP="00AE60D4">
            <w:pPr>
              <w:rPr>
                <w:rFonts w:ascii="Frutiger LT Com 45 Light" w:hAnsi="Frutiger LT Com 45 Light"/>
                <w:b/>
                <w:szCs w:val="20"/>
              </w:rPr>
            </w:pPr>
            <w:r w:rsidRPr="00C77AF1">
              <w:rPr>
                <w:rFonts w:ascii="Frutiger LT Com 45 Light" w:hAnsi="Frutiger LT Com 45 Light"/>
                <w:b/>
                <w:szCs w:val="20"/>
              </w:rPr>
              <w:t>Total</w:t>
            </w:r>
          </w:p>
        </w:tc>
        <w:tc>
          <w:tcPr>
            <w:tcW w:w="2567" w:type="dxa"/>
          </w:tcPr>
          <w:p w14:paraId="5F0E20F9" w14:textId="77777777" w:rsidR="00AE60D4" w:rsidRPr="00C77AF1" w:rsidRDefault="00AE60D4" w:rsidP="00AE60D4">
            <w:pPr>
              <w:rPr>
                <w:rFonts w:ascii="Frutiger LT Com 45 Light" w:hAnsi="Frutiger LT Com 45 Light"/>
                <w:szCs w:val="20"/>
              </w:rPr>
            </w:pPr>
          </w:p>
        </w:tc>
        <w:tc>
          <w:tcPr>
            <w:tcW w:w="1980" w:type="dxa"/>
          </w:tcPr>
          <w:p w14:paraId="3C13EAF7" w14:textId="36AC543D" w:rsidR="00AE60D4" w:rsidRPr="00C77AF1" w:rsidRDefault="00713F39" w:rsidP="0073218C">
            <w:pPr>
              <w:jc w:val="right"/>
              <w:rPr>
                <w:rFonts w:ascii="Frutiger LT Com 45 Light" w:hAnsi="Frutiger LT Com 45 Light"/>
                <w:b/>
                <w:szCs w:val="20"/>
                <w:lang w:eastAsia="zh-CN"/>
              </w:rPr>
            </w:pPr>
            <w:r>
              <w:rPr>
                <w:rFonts w:ascii="Frutiger LT Com 45 Light" w:hAnsi="Frutiger LT Com 45 Light" w:hint="eastAsia"/>
                <w:b/>
                <w:szCs w:val="20"/>
                <w:lang w:eastAsia="zh-CN"/>
              </w:rPr>
              <w:t>8</w:t>
            </w:r>
          </w:p>
        </w:tc>
        <w:tc>
          <w:tcPr>
            <w:tcW w:w="1980" w:type="dxa"/>
          </w:tcPr>
          <w:p w14:paraId="6329DEE5" w14:textId="06B186F7" w:rsidR="00AE60D4" w:rsidRPr="00C77AF1" w:rsidRDefault="00713F39" w:rsidP="002C447B">
            <w:pPr>
              <w:ind w:right="100"/>
              <w:jc w:val="right"/>
              <w:rPr>
                <w:rFonts w:ascii="Frutiger LT Com 45 Light" w:hAnsi="Frutiger LT Com 45 Light"/>
                <w:b/>
                <w:szCs w:val="20"/>
                <w:lang w:eastAsia="zh-CN"/>
              </w:rPr>
            </w:pPr>
            <w:r>
              <w:rPr>
                <w:rFonts w:ascii="Frutiger LT Com 45 Light" w:hAnsi="Frutiger LT Com 45 Light" w:hint="eastAsia"/>
                <w:b/>
                <w:szCs w:val="20"/>
                <w:lang w:eastAsia="zh-CN"/>
              </w:rPr>
              <w:t>4</w:t>
            </w:r>
            <w:r>
              <w:rPr>
                <w:rFonts w:ascii="Frutiger LT Com 45 Light" w:hAnsi="Frutiger LT Com 45 Light"/>
                <w:b/>
                <w:szCs w:val="20"/>
                <w:lang w:eastAsia="zh-CN"/>
              </w:rPr>
              <w:t>2</w:t>
            </w:r>
          </w:p>
        </w:tc>
        <w:tc>
          <w:tcPr>
            <w:tcW w:w="1530" w:type="dxa"/>
          </w:tcPr>
          <w:p w14:paraId="5858D6E0" w14:textId="32EC465E" w:rsidR="00AE60D4" w:rsidRPr="00143C08" w:rsidRDefault="00713F39" w:rsidP="002C447B">
            <w:pPr>
              <w:ind w:right="100"/>
              <w:jc w:val="right"/>
              <w:rPr>
                <w:rFonts w:ascii="Frutiger LT Com 45 Light" w:hAnsi="Frutiger LT Com 45 Light"/>
                <w:b/>
                <w:szCs w:val="20"/>
                <w:lang w:val="en-US" w:eastAsia="zh-CN"/>
              </w:rPr>
            </w:pPr>
            <w:r>
              <w:rPr>
                <w:rFonts w:ascii="Frutiger LT Com 45 Light" w:hAnsi="Frutiger LT Com 45 Light"/>
                <w:b/>
                <w:szCs w:val="20"/>
                <w:lang w:val="en-US" w:eastAsia="zh-CN"/>
              </w:rPr>
              <w:t>50</w:t>
            </w:r>
          </w:p>
        </w:tc>
      </w:tr>
    </w:tbl>
    <w:p w14:paraId="66F2CD29" w14:textId="1D57E79E" w:rsidR="00264847" w:rsidRPr="00C77AF1" w:rsidRDefault="00264847" w:rsidP="00264847">
      <w:pPr>
        <w:rPr>
          <w:rFonts w:ascii="Frutiger LT Com 45 Light" w:hAnsi="Frutiger LT Com 45 Light" w:hint="eastAsia"/>
          <w:lang w:eastAsia="zh-CN"/>
        </w:rPr>
      </w:pPr>
      <w:bookmarkStart w:id="0" w:name="_GoBack"/>
      <w:bookmarkEnd w:id="0"/>
    </w:p>
    <w:sectPr w:rsidR="00264847" w:rsidRPr="00C77AF1" w:rsidSect="00300343">
      <w:headerReference w:type="default" r:id="rId22"/>
      <w:footerReference w:type="first" r:id="rId23"/>
      <w:pgSz w:w="11906" w:h="16838" w:code="9"/>
      <w:pgMar w:top="1985" w:right="1134" w:bottom="1418" w:left="1134"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2D105" w14:textId="77777777" w:rsidR="00F6539A" w:rsidRDefault="00F6539A" w:rsidP="00313492">
      <w:r>
        <w:separator/>
      </w:r>
    </w:p>
    <w:p w14:paraId="373986CE" w14:textId="77777777" w:rsidR="00F6539A" w:rsidRDefault="00F6539A" w:rsidP="00313492"/>
    <w:p w14:paraId="34F56C72" w14:textId="77777777" w:rsidR="00F6539A" w:rsidRDefault="00F6539A"/>
  </w:endnote>
  <w:endnote w:type="continuationSeparator" w:id="0">
    <w:p w14:paraId="3E90BD4A" w14:textId="77777777" w:rsidR="00F6539A" w:rsidRDefault="00F6539A" w:rsidP="00313492">
      <w:r>
        <w:continuationSeparator/>
      </w:r>
    </w:p>
    <w:p w14:paraId="51BA8497" w14:textId="77777777" w:rsidR="00F6539A" w:rsidRDefault="00F6539A" w:rsidP="00313492"/>
    <w:p w14:paraId="7B7D8458" w14:textId="77777777" w:rsidR="00F6539A" w:rsidRDefault="00F653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LT Com 45 Light">
    <w:altName w:val="Arial Unicode MS"/>
    <w:panose1 w:val="020B0406020504020204"/>
    <w:charset w:val="80"/>
    <w:family w:val="swiss"/>
    <w:pitch w:val="variable"/>
    <w:sig w:usb0="00000087" w:usb1="5807204A" w:usb2="00000010" w:usb3="00000000" w:csb0="0002009B"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e"/>
      <w:tblW w:w="9930" w:type="dxa"/>
      <w:tblBorders>
        <w:top w:val="single" w:sz="48" w:space="0" w:color="97D700"/>
        <w:left w:val="none" w:sz="0" w:space="0" w:color="auto"/>
        <w:bottom w:val="none" w:sz="0" w:space="0" w:color="auto"/>
        <w:right w:val="none" w:sz="0" w:space="0" w:color="auto"/>
        <w:insideH w:val="none" w:sz="0" w:space="0" w:color="auto"/>
        <w:insideV w:val="none" w:sz="0" w:space="0" w:color="auto"/>
      </w:tblBorders>
      <w:tblLayout w:type="fixed"/>
      <w:tblCellMar>
        <w:top w:w="142" w:type="dxa"/>
        <w:left w:w="142" w:type="dxa"/>
        <w:bottom w:w="142" w:type="dxa"/>
        <w:right w:w="142" w:type="dxa"/>
      </w:tblCellMar>
      <w:tblLook w:val="04A0" w:firstRow="1" w:lastRow="0" w:firstColumn="1" w:lastColumn="0" w:noHBand="0" w:noVBand="1"/>
    </w:tblPr>
    <w:tblGrid>
      <w:gridCol w:w="4196"/>
      <w:gridCol w:w="1537"/>
      <w:gridCol w:w="4197"/>
    </w:tblGrid>
    <w:tr w:rsidR="002A086E" w:rsidRPr="00893901" w14:paraId="74314C2A" w14:textId="77777777" w:rsidTr="00460418">
      <w:tc>
        <w:tcPr>
          <w:tcW w:w="4073" w:type="dxa"/>
          <w:vAlign w:val="center"/>
          <w:hideMark/>
        </w:tcPr>
        <w:p w14:paraId="4404B88C" w14:textId="356ECAE0" w:rsidR="002A086E" w:rsidRPr="00140D9F" w:rsidRDefault="002A086E" w:rsidP="00C77AF1">
          <w:pPr>
            <w:pStyle w:val="aa"/>
            <w:rPr>
              <w:lang w:val="fr-FR"/>
            </w:rPr>
          </w:pPr>
        </w:p>
      </w:tc>
      <w:tc>
        <w:tcPr>
          <w:tcW w:w="1492" w:type="dxa"/>
          <w:vAlign w:val="center"/>
          <w:hideMark/>
        </w:tcPr>
        <w:p w14:paraId="04289E51" w14:textId="6827B7A1" w:rsidR="002A086E" w:rsidRPr="00893901" w:rsidRDefault="002A086E" w:rsidP="00300343">
          <w:pPr>
            <w:pStyle w:val="aa"/>
            <w:jc w:val="center"/>
          </w:pPr>
        </w:p>
        <w:p w14:paraId="254E3988" w14:textId="64D73E32" w:rsidR="002A086E" w:rsidRPr="00893901" w:rsidRDefault="002A086E" w:rsidP="009B1570">
          <w:pPr>
            <w:pStyle w:val="aa"/>
            <w:jc w:val="center"/>
          </w:pPr>
        </w:p>
      </w:tc>
      <w:tc>
        <w:tcPr>
          <w:tcW w:w="4074" w:type="dxa"/>
          <w:vAlign w:val="center"/>
          <w:hideMark/>
        </w:tcPr>
        <w:p w14:paraId="4501E169" w14:textId="77777777" w:rsidR="002A086E" w:rsidRPr="00893901" w:rsidRDefault="002A086E" w:rsidP="00300343">
          <w:pPr>
            <w:pStyle w:val="aa"/>
            <w:jc w:val="right"/>
          </w:pPr>
          <w:r w:rsidRPr="00893901">
            <w:fldChar w:fldCharType="begin"/>
          </w:r>
          <w:r w:rsidRPr="00893901">
            <w:instrText xml:space="preserve"> PAGE   \* MERGEFORMAT </w:instrText>
          </w:r>
          <w:r w:rsidRPr="00893901">
            <w:fldChar w:fldCharType="separate"/>
          </w:r>
          <w:r>
            <w:rPr>
              <w:noProof/>
            </w:rPr>
            <w:t>3</w:t>
          </w:r>
          <w:r w:rsidRPr="00893901">
            <w:fldChar w:fldCharType="end"/>
          </w:r>
          <w:r w:rsidRPr="00893901">
            <w:t xml:space="preserve"> of </w:t>
          </w:r>
          <w:r>
            <w:rPr>
              <w:noProof/>
            </w:rPr>
            <w:fldChar w:fldCharType="begin"/>
          </w:r>
          <w:r>
            <w:rPr>
              <w:noProof/>
            </w:rPr>
            <w:instrText xml:space="preserve"> NUMPAGES   \* MERGEFORMAT </w:instrText>
          </w:r>
          <w:r>
            <w:rPr>
              <w:noProof/>
            </w:rPr>
            <w:fldChar w:fldCharType="separate"/>
          </w:r>
          <w:r>
            <w:rPr>
              <w:noProof/>
            </w:rPr>
            <w:t>3</w:t>
          </w:r>
          <w:r>
            <w:rPr>
              <w:noProof/>
            </w:rPr>
            <w:fldChar w:fldCharType="end"/>
          </w:r>
        </w:p>
      </w:tc>
    </w:tr>
  </w:tbl>
  <w:p w14:paraId="2243CAFD" w14:textId="77777777" w:rsidR="002A086E" w:rsidRDefault="002A086E" w:rsidP="0030034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004" w14:textId="41F1AB92" w:rsidR="002A086E" w:rsidRPr="00F729AF" w:rsidRDefault="002A086E" w:rsidP="00F729AF">
    <w:pPr>
      <w:pStyle w:val="aa"/>
      <w:rPr>
        <w:sz w:val="16"/>
        <w:szCs w:val="16"/>
      </w:rPr>
    </w:pPr>
    <w:r w:rsidRPr="00BD124E">
      <w:rPr>
        <w:noProof/>
        <w:lang w:eastAsia="en-GB"/>
      </w:rPr>
      <w:drawing>
        <wp:anchor distT="0" distB="0" distL="114300" distR="114300" simplePos="0" relativeHeight="251664896" behindDoc="1" locked="0" layoutInCell="1" allowOverlap="1" wp14:anchorId="7C70732C" wp14:editId="00FF4C02">
          <wp:simplePos x="0" y="0"/>
          <wp:positionH relativeFrom="page">
            <wp:posOffset>730186</wp:posOffset>
          </wp:positionH>
          <wp:positionV relativeFrom="page">
            <wp:posOffset>8461375</wp:posOffset>
          </wp:positionV>
          <wp:extent cx="1274400" cy="1296000"/>
          <wp:effectExtent l="0" t="0" r="2540" b="0"/>
          <wp:wrapNone/>
          <wp:docPr id="9" name="Picture 27" descr="\\psf\Home\\Dropbox (WS Secretariat)\WSI DESIGN\Updated templates (JC)\PowerPoint\elements\focus_com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 (WS Secretariat)\WSI DESIGN\Updated templates (JC)\PowerPoint\elements\focus_competitio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44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7160">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B7763" w14:textId="77777777" w:rsidR="002A086E" w:rsidRDefault="002A086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5936D" w14:textId="77777777" w:rsidR="00F6539A" w:rsidRDefault="00F6539A">
      <w:r>
        <w:separator/>
      </w:r>
    </w:p>
  </w:footnote>
  <w:footnote w:type="continuationSeparator" w:id="0">
    <w:p w14:paraId="42971831" w14:textId="77777777" w:rsidR="00F6539A" w:rsidRDefault="00F6539A" w:rsidP="00313492">
      <w:r>
        <w:continuationSeparator/>
      </w:r>
    </w:p>
    <w:p w14:paraId="3987D9D5" w14:textId="77777777" w:rsidR="00F6539A" w:rsidRDefault="00F6539A" w:rsidP="00313492"/>
    <w:p w14:paraId="2BBC858A" w14:textId="77777777" w:rsidR="00F6539A" w:rsidRDefault="00F653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BC236" w14:textId="77777777" w:rsidR="002A086E" w:rsidRDefault="002A086E" w:rsidP="00313492">
    <w:pPr>
      <w:pStyle w:val="a8"/>
    </w:pPr>
    <w:r w:rsidRPr="00A77E62">
      <w:rPr>
        <w:noProof/>
        <w:lang w:eastAsia="en-GB"/>
      </w:rPr>
      <w:drawing>
        <wp:anchor distT="0" distB="0" distL="114300" distR="114300" simplePos="0" relativeHeight="251658752" behindDoc="0" locked="0" layoutInCell="1" allowOverlap="1" wp14:anchorId="015D4DDB" wp14:editId="73806A07">
          <wp:simplePos x="0" y="0"/>
          <wp:positionH relativeFrom="column">
            <wp:posOffset>5710555</wp:posOffset>
          </wp:positionH>
          <wp:positionV relativeFrom="paragraph">
            <wp:posOffset>-170180</wp:posOffset>
          </wp:positionV>
          <wp:extent cx="914400" cy="624840"/>
          <wp:effectExtent l="0" t="0" r="0" b="3810"/>
          <wp:wrapNone/>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WorldSkills-White-RGB.png"/>
                  <pic:cNvPicPr/>
                </pic:nvPicPr>
                <pic:blipFill>
                  <a:blip r:embed="rId1">
                    <a:extLst>
                      <a:ext uri="{28A0092B-C50C-407E-A947-70E740481C1C}">
                        <a14:useLocalDpi xmlns:a14="http://schemas.microsoft.com/office/drawing/2010/main" val="0"/>
                      </a:ext>
                    </a:extLst>
                  </a:blip>
                  <a:stretch>
                    <a:fillRect/>
                  </a:stretch>
                </pic:blipFill>
                <pic:spPr>
                  <a:xfrm>
                    <a:off x="0" y="0"/>
                    <a:ext cx="914400" cy="624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A77E62">
      <w:rPr>
        <w:noProof/>
        <w:lang w:eastAsia="en-GB"/>
      </w:rPr>
      <w:drawing>
        <wp:anchor distT="0" distB="0" distL="114300" distR="114300" simplePos="0" relativeHeight="251661824" behindDoc="1" locked="0" layoutInCell="1" allowOverlap="1" wp14:anchorId="2070737A" wp14:editId="150AC1C0">
          <wp:simplePos x="0" y="0"/>
          <wp:positionH relativeFrom="column">
            <wp:posOffset>-708660</wp:posOffset>
          </wp:positionH>
          <wp:positionV relativeFrom="paragraph">
            <wp:posOffset>-453390</wp:posOffset>
          </wp:positionV>
          <wp:extent cx="7572375" cy="9372600"/>
          <wp:effectExtent l="0" t="0" r="9525"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2375" cy="93726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F17F1" w14:textId="77777777" w:rsidR="002A086E" w:rsidRDefault="002A086E" w:rsidP="00313492">
    <w:pPr>
      <w:pStyle w:val="a8"/>
    </w:pPr>
    <w:r w:rsidRPr="00BD124E">
      <w:rPr>
        <w:noProof/>
        <w:lang w:eastAsia="en-GB"/>
      </w:rPr>
      <w:drawing>
        <wp:anchor distT="0" distB="0" distL="114300" distR="114300" simplePos="0" relativeHeight="251652608" behindDoc="1" locked="0" layoutInCell="1" allowOverlap="1" wp14:anchorId="58B79F97" wp14:editId="17725094">
          <wp:simplePos x="0" y="0"/>
          <wp:positionH relativeFrom="page">
            <wp:posOffset>10731</wp:posOffset>
          </wp:positionH>
          <wp:positionV relativeFrom="page">
            <wp:posOffset>10795</wp:posOffset>
          </wp:positionV>
          <wp:extent cx="7614000" cy="10746000"/>
          <wp:effectExtent l="0" t="0" r="6350" b="0"/>
          <wp:wrapNone/>
          <wp:docPr id="7" name="Picture 20" descr="\\psf\Home\\Dropbox (WS Secretariat)\WSI DESIGN\Updated templates (JC)\Word\elements\Cube_Comp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Comp_wor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4000" cy="10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5680" behindDoc="1" locked="0" layoutInCell="1" allowOverlap="1" wp14:anchorId="178A06C0" wp14:editId="2531A415">
          <wp:simplePos x="0" y="0"/>
          <wp:positionH relativeFrom="page">
            <wp:posOffset>6362065</wp:posOffset>
          </wp:positionH>
          <wp:positionV relativeFrom="page">
            <wp:posOffset>212725</wp:posOffset>
          </wp:positionV>
          <wp:extent cx="1080000" cy="795600"/>
          <wp:effectExtent l="0" t="0" r="0" b="0"/>
          <wp:wrapNone/>
          <wp:docPr id="8" name="Picture 26" descr="\\psf\Home\\Dropbox (WS Secretariat)\WSI DESIGN\WS_Logos_Updated_SJ\RGB PNG\worldskills_white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 (WS Secretariat)\WSI DESIGN\WS_Logos_Updated_SJ\RGB PNG\worldskills_white_RGB-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B8AFC" w14:textId="77777777" w:rsidR="002A086E" w:rsidRDefault="002A086E" w:rsidP="00313492">
    <w:pPr>
      <w:pStyle w:val="a8"/>
    </w:pPr>
    <w:r w:rsidRPr="00BD124E">
      <w:rPr>
        <w:noProof/>
        <w:lang w:eastAsia="en-GB"/>
      </w:rPr>
      <w:drawing>
        <wp:anchor distT="0" distB="0" distL="114300" distR="114300" simplePos="0" relativeHeight="251677696" behindDoc="1" locked="0" layoutInCell="1" allowOverlap="1" wp14:anchorId="5D13A74A" wp14:editId="5605B56C">
          <wp:simplePos x="0" y="0"/>
          <wp:positionH relativeFrom="page">
            <wp:posOffset>5897245</wp:posOffset>
          </wp:positionH>
          <wp:positionV relativeFrom="page">
            <wp:posOffset>248285</wp:posOffset>
          </wp:positionV>
          <wp:extent cx="1080000" cy="795600"/>
          <wp:effectExtent l="0" t="0" r="0" b="0"/>
          <wp:wrapNone/>
          <wp:docPr id="4" name="Picture 4" descr="\\psf\Home\\Dropbox (WS Secretariat)\WSI DESIGN\WS_Logos_Updated_SJ\RGB PNG\worldskills_lightgreen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 (WS Secretariat)\WSI DESIGN\WS_Logos_Updated_SJ\RGB PNG\worldskills_lightgreen_RGB-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0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124E">
      <w:rPr>
        <w:noProof/>
        <w:lang w:eastAsia="en-GB"/>
      </w:rPr>
      <w:drawing>
        <wp:anchor distT="0" distB="0" distL="114300" distR="114300" simplePos="0" relativeHeight="251678720" behindDoc="1" locked="0" layoutInCell="1" allowOverlap="1" wp14:anchorId="340DD8FC" wp14:editId="124A12D7">
          <wp:simplePos x="0" y="0"/>
          <wp:positionH relativeFrom="page">
            <wp:posOffset>720090</wp:posOffset>
          </wp:positionH>
          <wp:positionV relativeFrom="page">
            <wp:posOffset>360045</wp:posOffset>
          </wp:positionV>
          <wp:extent cx="550800" cy="561600"/>
          <wp:effectExtent l="0" t="0" r="1905" b="0"/>
          <wp:wrapNone/>
          <wp:docPr id="5" name="Picture 5" descr="\\psf\Home\\Dropbox (WS Secretariat)\WSI DESIGN\Updated templates (JC)\PowerPoint\elements\focus_com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 (WS Secretariat)\WSI DESIGN\Updated templates (JC)\PowerPoint\elements\focus_competition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0800" cy="561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1E825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BD8D43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3E8AB1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8A79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46F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88B7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666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A45E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9818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CBE14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2E266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D2C0B"/>
    <w:multiLevelType w:val="hybridMultilevel"/>
    <w:tmpl w:val="9E4EBE3A"/>
    <w:lvl w:ilvl="0" w:tplc="62D4F2A6">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AFF6E9C"/>
    <w:multiLevelType w:val="multilevel"/>
    <w:tmpl w:val="A00A1864"/>
    <w:styleLink w:val="ListNumbers"/>
    <w:lvl w:ilvl="0">
      <w:start w:val="1"/>
      <w:numFmt w:val="decimal"/>
      <w:pStyle w:val="a"/>
      <w:lvlText w:val="%1."/>
      <w:lvlJc w:val="left"/>
      <w:pPr>
        <w:ind w:left="284" w:hanging="284"/>
      </w:pPr>
      <w:rPr>
        <w:rFonts w:hint="default"/>
      </w:rPr>
    </w:lvl>
    <w:lvl w:ilvl="1">
      <w:start w:val="1"/>
      <w:numFmt w:val="lowerLetter"/>
      <w:pStyle w:val="2"/>
      <w:lvlText w:val="(%2)"/>
      <w:lvlJc w:val="left"/>
      <w:pPr>
        <w:ind w:left="568" w:hanging="284"/>
      </w:pPr>
      <w:rPr>
        <w:rFonts w:hint="default"/>
      </w:rPr>
    </w:lvl>
    <w:lvl w:ilvl="2">
      <w:start w:val="1"/>
      <w:numFmt w:val="lowerRoman"/>
      <w:pStyle w:val="3"/>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3" w15:restartNumberingAfterBreak="0">
    <w:nsid w:val="1B7E5646"/>
    <w:multiLevelType w:val="hybridMultilevel"/>
    <w:tmpl w:val="0302AE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C94064F"/>
    <w:multiLevelType w:val="hybridMultilevel"/>
    <w:tmpl w:val="AEBE27D4"/>
    <w:lvl w:ilvl="0" w:tplc="BD3C5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C177F1"/>
    <w:multiLevelType w:val="multilevel"/>
    <w:tmpl w:val="7954FA08"/>
    <w:lvl w:ilvl="0">
      <w:start w:val="1"/>
      <w:numFmt w:val="none"/>
      <w:pStyle w:val="TOC1"/>
      <w:suff w:val="nothing"/>
      <w:lvlText w:val="%1"/>
      <w:lvlJc w:val="left"/>
      <w:pPr>
        <w:ind w:left="0" w:firstLine="0"/>
      </w:pPr>
      <w:rPr>
        <w:rFonts w:hint="default"/>
      </w:rPr>
    </w:lvl>
    <w:lvl w:ilvl="1">
      <w:start w:val="1"/>
      <w:numFmt w:val="none"/>
      <w:pStyle w:val="TOC2"/>
      <w:suff w:val="nothing"/>
      <w:lvlText w:val=""/>
      <w:lvlJc w:val="left"/>
      <w:pPr>
        <w:ind w:left="0" w:firstLine="0"/>
      </w:pPr>
      <w:rPr>
        <w:rFonts w:hint="default"/>
      </w:rPr>
    </w:lvl>
    <w:lvl w:ilvl="2">
      <w:start w:val="1"/>
      <w:numFmt w:val="none"/>
      <w:pStyle w:val="TOC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02A2610"/>
    <w:multiLevelType w:val="multilevel"/>
    <w:tmpl w:val="DD963F12"/>
    <w:styleLink w:val="ListBullets"/>
    <w:lvl w:ilvl="0">
      <w:start w:val="1"/>
      <w:numFmt w:val="bullet"/>
      <w:pStyle w:val="a0"/>
      <w:lvlText w:val=""/>
      <w:lvlJc w:val="left"/>
      <w:pPr>
        <w:ind w:left="284" w:hanging="284"/>
      </w:pPr>
      <w:rPr>
        <w:rFonts w:ascii="Symbol" w:hAnsi="Symbol" w:hint="default"/>
      </w:rPr>
    </w:lvl>
    <w:lvl w:ilvl="1">
      <w:start w:val="1"/>
      <w:numFmt w:val="bullet"/>
      <w:pStyle w:val="20"/>
      <w:lvlText w:val=""/>
      <w:lvlJc w:val="left"/>
      <w:pPr>
        <w:ind w:left="568" w:hanging="284"/>
      </w:pPr>
      <w:rPr>
        <w:rFonts w:ascii="Symbol" w:hAnsi="Symbol" w:hint="default"/>
      </w:rPr>
    </w:lvl>
    <w:lvl w:ilvl="2">
      <w:start w:val="1"/>
      <w:numFmt w:val="bullet"/>
      <w:pStyle w:val="30"/>
      <w:lvlText w:val=""/>
      <w:lvlJc w:val="left"/>
      <w:pPr>
        <w:ind w:left="852" w:hanging="284"/>
      </w:pPr>
      <w:rPr>
        <w:rFonts w:ascii="Symbol" w:hAnsi="Symbol" w:hint="default"/>
      </w:rPr>
    </w:lvl>
    <w:lvl w:ilvl="3">
      <w:start w:val="1"/>
      <w:numFmt w:val="bullet"/>
      <w:pStyle w:val="40"/>
      <w:lvlText w:val=""/>
      <w:lvlJc w:val="left"/>
      <w:pPr>
        <w:ind w:left="1136" w:hanging="284"/>
      </w:pPr>
      <w:rPr>
        <w:rFonts w:ascii="Symbol" w:hAnsi="Symbol" w:hint="default"/>
      </w:rPr>
    </w:lvl>
    <w:lvl w:ilvl="4">
      <w:start w:val="1"/>
      <w:numFmt w:val="bullet"/>
      <w:pStyle w:val="50"/>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7" w15:restartNumberingAfterBreak="0">
    <w:nsid w:val="229C7A5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7769F9"/>
    <w:multiLevelType w:val="hybridMultilevel"/>
    <w:tmpl w:val="4E5CA80E"/>
    <w:lvl w:ilvl="0" w:tplc="E02C82BE">
      <w:start w:val="30"/>
      <w:numFmt w:val="bullet"/>
      <w:lvlText w:val="-"/>
      <w:lvlJc w:val="left"/>
      <w:pPr>
        <w:ind w:left="780" w:hanging="360"/>
      </w:pPr>
      <w:rPr>
        <w:rFonts w:ascii="Arial" w:eastAsia="宋体" w:hAnsi="Arial" w:cs="Arial"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D5079A3"/>
    <w:multiLevelType w:val="hybridMultilevel"/>
    <w:tmpl w:val="7A6E5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425CCA"/>
    <w:multiLevelType w:val="multilevel"/>
    <w:tmpl w:val="23420E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7176E08"/>
    <w:multiLevelType w:val="hybridMultilevel"/>
    <w:tmpl w:val="3CD649E4"/>
    <w:lvl w:ilvl="0" w:tplc="0A223C3C">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50714"/>
    <w:multiLevelType w:val="hybridMultilevel"/>
    <w:tmpl w:val="091EFEBE"/>
    <w:lvl w:ilvl="0" w:tplc="7E5043C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2F0CE6"/>
    <w:multiLevelType w:val="hybridMultilevel"/>
    <w:tmpl w:val="F45E6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04C76"/>
    <w:multiLevelType w:val="multilevel"/>
    <w:tmpl w:val="52D04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5F562E5"/>
    <w:multiLevelType w:val="hybridMultilevel"/>
    <w:tmpl w:val="75220888"/>
    <w:lvl w:ilvl="0" w:tplc="0C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8853FC6"/>
    <w:multiLevelType w:val="hybridMultilevel"/>
    <w:tmpl w:val="B33A4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0D7BDB"/>
    <w:multiLevelType w:val="multilevel"/>
    <w:tmpl w:val="B06A41F8"/>
    <w:lvl w:ilvl="0">
      <w:start w:val="1"/>
      <w:numFmt w:val="decimal"/>
      <w:lvlText w:val="%1."/>
      <w:lvlJc w:val="left"/>
      <w:pPr>
        <w:ind w:left="972" w:hanging="360"/>
      </w:pPr>
    </w:lvl>
    <w:lvl w:ilvl="1">
      <w:start w:val="1"/>
      <w:numFmt w:val="decimal"/>
      <w:lvlText w:val="%1.%2."/>
      <w:lvlJc w:val="left"/>
      <w:pPr>
        <w:ind w:left="4305" w:hanging="432"/>
      </w:pPr>
    </w:lvl>
    <w:lvl w:ilvl="2">
      <w:start w:val="1"/>
      <w:numFmt w:val="decimal"/>
      <w:lvlText w:val="%1.%2.%3."/>
      <w:lvlJc w:val="left"/>
      <w:pPr>
        <w:ind w:left="1836" w:hanging="504"/>
      </w:pPr>
    </w:lvl>
    <w:lvl w:ilvl="3">
      <w:start w:val="1"/>
      <w:numFmt w:val="decimal"/>
      <w:lvlText w:val="%1.%2.%3.%4."/>
      <w:lvlJc w:val="left"/>
      <w:pPr>
        <w:ind w:left="2340" w:hanging="648"/>
      </w:pPr>
    </w:lvl>
    <w:lvl w:ilvl="4">
      <w:start w:val="1"/>
      <w:numFmt w:val="decimal"/>
      <w:lvlText w:val="%1.%2.%3.%4.%5."/>
      <w:lvlJc w:val="left"/>
      <w:pPr>
        <w:ind w:left="2844" w:hanging="792"/>
      </w:pPr>
    </w:lvl>
    <w:lvl w:ilvl="5">
      <w:start w:val="1"/>
      <w:numFmt w:val="decimal"/>
      <w:lvlText w:val="%1.%2.%3.%4.%5.%6."/>
      <w:lvlJc w:val="left"/>
      <w:pPr>
        <w:ind w:left="3348" w:hanging="936"/>
      </w:pPr>
    </w:lvl>
    <w:lvl w:ilvl="6">
      <w:start w:val="1"/>
      <w:numFmt w:val="decimal"/>
      <w:lvlText w:val="%1.%2.%3.%4.%5.%6.%7."/>
      <w:lvlJc w:val="left"/>
      <w:pPr>
        <w:ind w:left="3852" w:hanging="1080"/>
      </w:pPr>
    </w:lvl>
    <w:lvl w:ilvl="7">
      <w:start w:val="1"/>
      <w:numFmt w:val="decimal"/>
      <w:lvlText w:val="%1.%2.%3.%4.%5.%6.%7.%8."/>
      <w:lvlJc w:val="left"/>
      <w:pPr>
        <w:ind w:left="4356" w:hanging="1224"/>
      </w:pPr>
    </w:lvl>
    <w:lvl w:ilvl="8">
      <w:start w:val="1"/>
      <w:numFmt w:val="decimal"/>
      <w:lvlText w:val="%1.%2.%3.%4.%5.%6.%7.%8.%9."/>
      <w:lvlJc w:val="left"/>
      <w:pPr>
        <w:ind w:left="4932" w:hanging="1440"/>
      </w:pPr>
    </w:lvl>
  </w:abstractNum>
  <w:abstractNum w:abstractNumId="28" w15:restartNumberingAfterBreak="0">
    <w:nsid w:val="69121664"/>
    <w:multiLevelType w:val="multilevel"/>
    <w:tmpl w:val="69121664"/>
    <w:lvl w:ilvl="0">
      <w:start w:val="1"/>
      <w:numFmt w:val="bullet"/>
      <w:lvlText w:val="-"/>
      <w:lvlJc w:val="left"/>
      <w:pPr>
        <w:ind w:left="1800" w:hanging="360"/>
      </w:pPr>
      <w:rPr>
        <w:rFonts w:ascii="Arial" w:hAnsi="Arial" w:cs="Arial" w:hint="default"/>
        <w:sz w:val="20"/>
      </w:rPr>
    </w:lvl>
    <w:lvl w:ilvl="1">
      <w:start w:val="1"/>
      <w:numFmt w:val="bullet"/>
      <w:lvlText w:val="o"/>
      <w:lvlJc w:val="left"/>
      <w:pPr>
        <w:ind w:left="2520" w:hanging="360"/>
      </w:pPr>
      <w:rPr>
        <w:rFonts w:ascii="Courier New" w:hAnsi="Courier New" w:cs="Courier New" w:hint="default"/>
        <w:sz w:val="20"/>
      </w:rPr>
    </w:lvl>
    <w:lvl w:ilvl="2">
      <w:start w:val="1"/>
      <w:numFmt w:val="bullet"/>
      <w:lvlText w:val=""/>
      <w:lvlJc w:val="left"/>
      <w:pPr>
        <w:ind w:left="3240" w:hanging="360"/>
      </w:pPr>
      <w:rPr>
        <w:rFonts w:ascii="Wingdings" w:hAnsi="Wingdings" w:cs="Wingdings" w:hint="default"/>
        <w:sz w:val="20"/>
      </w:rPr>
    </w:lvl>
    <w:lvl w:ilvl="3">
      <w:start w:val="1"/>
      <w:numFmt w:val="bullet"/>
      <w:lvlText w:val=""/>
      <w:lvlJc w:val="left"/>
      <w:pPr>
        <w:ind w:left="3960" w:hanging="360"/>
      </w:pPr>
      <w:rPr>
        <w:rFonts w:ascii="Symbol" w:hAnsi="Symbol" w:cs="Symbol" w:hint="default"/>
        <w:sz w:val="20"/>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9" w15:restartNumberingAfterBreak="0">
    <w:nsid w:val="6D5E73CA"/>
    <w:multiLevelType w:val="hybridMultilevel"/>
    <w:tmpl w:val="C17072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BB60A5"/>
    <w:multiLevelType w:val="hybridMultilevel"/>
    <w:tmpl w:val="1F4CFCB0"/>
    <w:lvl w:ilvl="0" w:tplc="C944EE0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E5365"/>
    <w:multiLevelType w:val="multilevel"/>
    <w:tmpl w:val="0809001D"/>
    <w:styleLink w:val="TO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8A52F5B"/>
    <w:multiLevelType w:val="multilevel"/>
    <w:tmpl w:val="52D04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E61161F"/>
    <w:multiLevelType w:val="hybridMultilevel"/>
    <w:tmpl w:val="6BEA81C4"/>
    <w:lvl w:ilvl="0" w:tplc="2C926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1"/>
  </w:num>
  <w:num w:numId="13">
    <w:abstractNumId w:val="20"/>
  </w:num>
  <w:num w:numId="14">
    <w:abstractNumId w:val="11"/>
    <w:lvlOverride w:ilvl="0">
      <w:startOverride w:val="1"/>
    </w:lvlOverride>
  </w:num>
  <w:num w:numId="15">
    <w:abstractNumId w:val="16"/>
  </w:num>
  <w:num w:numId="16">
    <w:abstractNumId w:val="12"/>
  </w:num>
  <w:num w:numId="17">
    <w:abstractNumId w:val="10"/>
  </w:num>
  <w:num w:numId="18">
    <w:abstractNumId w:val="31"/>
  </w:num>
  <w:num w:numId="19">
    <w:abstractNumId w:val="15"/>
  </w:num>
  <w:num w:numId="20">
    <w:abstractNumId w:val="26"/>
  </w:num>
  <w:num w:numId="21">
    <w:abstractNumId w:val="29"/>
  </w:num>
  <w:num w:numId="22">
    <w:abstractNumId w:val="23"/>
  </w:num>
  <w:num w:numId="23">
    <w:abstractNumId w:val="19"/>
  </w:num>
  <w:num w:numId="24">
    <w:abstractNumId w:val="30"/>
  </w:num>
  <w:num w:numId="25">
    <w:abstractNumId w:val="17"/>
  </w:num>
  <w:num w:numId="26">
    <w:abstractNumId w:val="13"/>
  </w:num>
  <w:num w:numId="27">
    <w:abstractNumId w:val="27"/>
  </w:num>
  <w:num w:numId="28">
    <w:abstractNumId w:val="14"/>
  </w:num>
  <w:num w:numId="29">
    <w:abstractNumId w:val="24"/>
  </w:num>
  <w:num w:numId="30">
    <w:abstractNumId w:val="28"/>
  </w:num>
  <w:num w:numId="31">
    <w:abstractNumId w:val="32"/>
  </w:num>
  <w:num w:numId="32">
    <w:abstractNumId w:val="18"/>
  </w:num>
  <w:num w:numId="33">
    <w:abstractNumId w:val="33"/>
  </w:num>
  <w:num w:numId="34">
    <w:abstractNumId w:val="2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fr-FR"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fr-FR" w:vendorID="64" w:dllVersion="409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B30"/>
    <w:rsid w:val="0000166E"/>
    <w:rsid w:val="0000329D"/>
    <w:rsid w:val="00006427"/>
    <w:rsid w:val="00006E79"/>
    <w:rsid w:val="00007AC0"/>
    <w:rsid w:val="00010E04"/>
    <w:rsid w:val="00011E52"/>
    <w:rsid w:val="00012FEB"/>
    <w:rsid w:val="00012FF4"/>
    <w:rsid w:val="00017C04"/>
    <w:rsid w:val="00020477"/>
    <w:rsid w:val="000222AD"/>
    <w:rsid w:val="00022932"/>
    <w:rsid w:val="00027AED"/>
    <w:rsid w:val="00027BC7"/>
    <w:rsid w:val="00032F21"/>
    <w:rsid w:val="00033976"/>
    <w:rsid w:val="00033B54"/>
    <w:rsid w:val="00033DD4"/>
    <w:rsid w:val="000342B6"/>
    <w:rsid w:val="000343E6"/>
    <w:rsid w:val="0003444C"/>
    <w:rsid w:val="0003526B"/>
    <w:rsid w:val="00035D37"/>
    <w:rsid w:val="00037262"/>
    <w:rsid w:val="00037A40"/>
    <w:rsid w:val="00041AD4"/>
    <w:rsid w:val="000424A9"/>
    <w:rsid w:val="0004687A"/>
    <w:rsid w:val="00050DCE"/>
    <w:rsid w:val="00052F6D"/>
    <w:rsid w:val="000548DE"/>
    <w:rsid w:val="00057161"/>
    <w:rsid w:val="00061C86"/>
    <w:rsid w:val="00066641"/>
    <w:rsid w:val="00071DA3"/>
    <w:rsid w:val="00072C99"/>
    <w:rsid w:val="00073742"/>
    <w:rsid w:val="00074F11"/>
    <w:rsid w:val="000756A3"/>
    <w:rsid w:val="00076998"/>
    <w:rsid w:val="000803F1"/>
    <w:rsid w:val="000832DE"/>
    <w:rsid w:val="000840B1"/>
    <w:rsid w:val="00084453"/>
    <w:rsid w:val="00085B40"/>
    <w:rsid w:val="00086558"/>
    <w:rsid w:val="00086693"/>
    <w:rsid w:val="00087192"/>
    <w:rsid w:val="00091799"/>
    <w:rsid w:val="0009298F"/>
    <w:rsid w:val="00092E15"/>
    <w:rsid w:val="000952CF"/>
    <w:rsid w:val="00095621"/>
    <w:rsid w:val="00096D68"/>
    <w:rsid w:val="000A1CA1"/>
    <w:rsid w:val="000A1D40"/>
    <w:rsid w:val="000A3A79"/>
    <w:rsid w:val="000A5B22"/>
    <w:rsid w:val="000B2CA5"/>
    <w:rsid w:val="000B3BE4"/>
    <w:rsid w:val="000C007C"/>
    <w:rsid w:val="000C038C"/>
    <w:rsid w:val="000C220D"/>
    <w:rsid w:val="000C3EE2"/>
    <w:rsid w:val="000C452D"/>
    <w:rsid w:val="000C4C62"/>
    <w:rsid w:val="000D0956"/>
    <w:rsid w:val="000D0BA5"/>
    <w:rsid w:val="000D0F4A"/>
    <w:rsid w:val="000D3364"/>
    <w:rsid w:val="000D44FD"/>
    <w:rsid w:val="000E01DD"/>
    <w:rsid w:val="000E219D"/>
    <w:rsid w:val="000E5C8E"/>
    <w:rsid w:val="000E5E27"/>
    <w:rsid w:val="000E7505"/>
    <w:rsid w:val="000F212A"/>
    <w:rsid w:val="000F4A3A"/>
    <w:rsid w:val="000F4A5C"/>
    <w:rsid w:val="00100B93"/>
    <w:rsid w:val="0010191F"/>
    <w:rsid w:val="00101BF4"/>
    <w:rsid w:val="00107BF3"/>
    <w:rsid w:val="00113D03"/>
    <w:rsid w:val="001142A6"/>
    <w:rsid w:val="00115052"/>
    <w:rsid w:val="00115874"/>
    <w:rsid w:val="001172EF"/>
    <w:rsid w:val="001218E8"/>
    <w:rsid w:val="00123671"/>
    <w:rsid w:val="0012553C"/>
    <w:rsid w:val="00125F8E"/>
    <w:rsid w:val="00125FC2"/>
    <w:rsid w:val="001339AF"/>
    <w:rsid w:val="00133AB6"/>
    <w:rsid w:val="00134547"/>
    <w:rsid w:val="00134CFB"/>
    <w:rsid w:val="00134DD5"/>
    <w:rsid w:val="00137724"/>
    <w:rsid w:val="001400B4"/>
    <w:rsid w:val="00140D9F"/>
    <w:rsid w:val="00143C08"/>
    <w:rsid w:val="0014515D"/>
    <w:rsid w:val="001508B1"/>
    <w:rsid w:val="0015504B"/>
    <w:rsid w:val="00160B60"/>
    <w:rsid w:val="00160F5D"/>
    <w:rsid w:val="0016111F"/>
    <w:rsid w:val="001635B2"/>
    <w:rsid w:val="001651FC"/>
    <w:rsid w:val="001700E8"/>
    <w:rsid w:val="001771B9"/>
    <w:rsid w:val="00181797"/>
    <w:rsid w:val="00182186"/>
    <w:rsid w:val="00183AA7"/>
    <w:rsid w:val="0018432C"/>
    <w:rsid w:val="00186C3E"/>
    <w:rsid w:val="00186C66"/>
    <w:rsid w:val="00187CDF"/>
    <w:rsid w:val="00192D2B"/>
    <w:rsid w:val="00197232"/>
    <w:rsid w:val="001A2ABA"/>
    <w:rsid w:val="001A554B"/>
    <w:rsid w:val="001A5721"/>
    <w:rsid w:val="001B0BDB"/>
    <w:rsid w:val="001C2053"/>
    <w:rsid w:val="001C28D6"/>
    <w:rsid w:val="001C2AB8"/>
    <w:rsid w:val="001C2B30"/>
    <w:rsid w:val="001C2CA3"/>
    <w:rsid w:val="001C3A97"/>
    <w:rsid w:val="001C4FB7"/>
    <w:rsid w:val="001C5F88"/>
    <w:rsid w:val="001C77D4"/>
    <w:rsid w:val="001D345D"/>
    <w:rsid w:val="001D4AC7"/>
    <w:rsid w:val="001D5396"/>
    <w:rsid w:val="001E0A06"/>
    <w:rsid w:val="001E38E8"/>
    <w:rsid w:val="001E4FDC"/>
    <w:rsid w:val="001E523E"/>
    <w:rsid w:val="001E57F6"/>
    <w:rsid w:val="001E6D9C"/>
    <w:rsid w:val="001F12A3"/>
    <w:rsid w:val="001F13AC"/>
    <w:rsid w:val="001F1437"/>
    <w:rsid w:val="001F1755"/>
    <w:rsid w:val="001F4BC8"/>
    <w:rsid w:val="001F601C"/>
    <w:rsid w:val="001F74F0"/>
    <w:rsid w:val="002003B4"/>
    <w:rsid w:val="002008AB"/>
    <w:rsid w:val="00200969"/>
    <w:rsid w:val="002040D9"/>
    <w:rsid w:val="002051CD"/>
    <w:rsid w:val="00205D55"/>
    <w:rsid w:val="002067D9"/>
    <w:rsid w:val="00207DD7"/>
    <w:rsid w:val="00210D37"/>
    <w:rsid w:val="00210EF3"/>
    <w:rsid w:val="00211115"/>
    <w:rsid w:val="00215504"/>
    <w:rsid w:val="00223BDF"/>
    <w:rsid w:val="00224D62"/>
    <w:rsid w:val="00225AB9"/>
    <w:rsid w:val="00225F9B"/>
    <w:rsid w:val="00231578"/>
    <w:rsid w:val="00233CF1"/>
    <w:rsid w:val="00236883"/>
    <w:rsid w:val="00236DC4"/>
    <w:rsid w:val="00240E0D"/>
    <w:rsid w:val="00242860"/>
    <w:rsid w:val="002430EB"/>
    <w:rsid w:val="00243C8B"/>
    <w:rsid w:val="00244A7E"/>
    <w:rsid w:val="00244C4F"/>
    <w:rsid w:val="0025087E"/>
    <w:rsid w:val="00250DF1"/>
    <w:rsid w:val="00251E48"/>
    <w:rsid w:val="002520BC"/>
    <w:rsid w:val="00253551"/>
    <w:rsid w:val="00254D03"/>
    <w:rsid w:val="00261C8D"/>
    <w:rsid w:val="00262ECB"/>
    <w:rsid w:val="00264018"/>
    <w:rsid w:val="002646D0"/>
    <w:rsid w:val="00264847"/>
    <w:rsid w:val="00264995"/>
    <w:rsid w:val="0026625A"/>
    <w:rsid w:val="00266649"/>
    <w:rsid w:val="0027038A"/>
    <w:rsid w:val="00273D03"/>
    <w:rsid w:val="00274D6C"/>
    <w:rsid w:val="002756B1"/>
    <w:rsid w:val="00276FD2"/>
    <w:rsid w:val="002814BB"/>
    <w:rsid w:val="00281CAB"/>
    <w:rsid w:val="00282A7F"/>
    <w:rsid w:val="0028336F"/>
    <w:rsid w:val="00292185"/>
    <w:rsid w:val="002949C8"/>
    <w:rsid w:val="002967F4"/>
    <w:rsid w:val="002A086E"/>
    <w:rsid w:val="002A3FCF"/>
    <w:rsid w:val="002A5BC6"/>
    <w:rsid w:val="002A6D8B"/>
    <w:rsid w:val="002A736A"/>
    <w:rsid w:val="002A7515"/>
    <w:rsid w:val="002A76CD"/>
    <w:rsid w:val="002B1320"/>
    <w:rsid w:val="002B1487"/>
    <w:rsid w:val="002C0208"/>
    <w:rsid w:val="002C2248"/>
    <w:rsid w:val="002C2953"/>
    <w:rsid w:val="002C2BC7"/>
    <w:rsid w:val="002C447B"/>
    <w:rsid w:val="002C4D60"/>
    <w:rsid w:val="002C63A4"/>
    <w:rsid w:val="002D0A2F"/>
    <w:rsid w:val="002D238A"/>
    <w:rsid w:val="002D2E0E"/>
    <w:rsid w:val="002D6EB8"/>
    <w:rsid w:val="002E1E01"/>
    <w:rsid w:val="002E53D7"/>
    <w:rsid w:val="002E5A48"/>
    <w:rsid w:val="002E6AC5"/>
    <w:rsid w:val="002E7F51"/>
    <w:rsid w:val="002F03D8"/>
    <w:rsid w:val="002F287F"/>
    <w:rsid w:val="002F2EDD"/>
    <w:rsid w:val="002F4F4D"/>
    <w:rsid w:val="00300343"/>
    <w:rsid w:val="003010A2"/>
    <w:rsid w:val="00301AFC"/>
    <w:rsid w:val="0030254A"/>
    <w:rsid w:val="003043CD"/>
    <w:rsid w:val="00306750"/>
    <w:rsid w:val="0031249C"/>
    <w:rsid w:val="003126DC"/>
    <w:rsid w:val="00312AFD"/>
    <w:rsid w:val="003133A3"/>
    <w:rsid w:val="00313492"/>
    <w:rsid w:val="003147E8"/>
    <w:rsid w:val="00315959"/>
    <w:rsid w:val="003167C1"/>
    <w:rsid w:val="0032135D"/>
    <w:rsid w:val="00322E1E"/>
    <w:rsid w:val="0032312A"/>
    <w:rsid w:val="00323382"/>
    <w:rsid w:val="00324183"/>
    <w:rsid w:val="003247D2"/>
    <w:rsid w:val="00325D44"/>
    <w:rsid w:val="00325F59"/>
    <w:rsid w:val="00327E9B"/>
    <w:rsid w:val="00331EB6"/>
    <w:rsid w:val="00332C60"/>
    <w:rsid w:val="00332CEE"/>
    <w:rsid w:val="00333BD6"/>
    <w:rsid w:val="00334672"/>
    <w:rsid w:val="0033594E"/>
    <w:rsid w:val="00340D7F"/>
    <w:rsid w:val="00340FF7"/>
    <w:rsid w:val="00342D8B"/>
    <w:rsid w:val="00342DD1"/>
    <w:rsid w:val="00343AC7"/>
    <w:rsid w:val="00344F9F"/>
    <w:rsid w:val="00346D78"/>
    <w:rsid w:val="00347FBF"/>
    <w:rsid w:val="00350284"/>
    <w:rsid w:val="003511E5"/>
    <w:rsid w:val="003636BC"/>
    <w:rsid w:val="00363918"/>
    <w:rsid w:val="00364342"/>
    <w:rsid w:val="003672F5"/>
    <w:rsid w:val="0038099A"/>
    <w:rsid w:val="003816AA"/>
    <w:rsid w:val="003822CE"/>
    <w:rsid w:val="0038329F"/>
    <w:rsid w:val="0038459B"/>
    <w:rsid w:val="00386F3E"/>
    <w:rsid w:val="00390689"/>
    <w:rsid w:val="00393871"/>
    <w:rsid w:val="00395FD6"/>
    <w:rsid w:val="00397DE5"/>
    <w:rsid w:val="00397FBE"/>
    <w:rsid w:val="003A3137"/>
    <w:rsid w:val="003B0678"/>
    <w:rsid w:val="003B107A"/>
    <w:rsid w:val="003B3E66"/>
    <w:rsid w:val="003B41E5"/>
    <w:rsid w:val="003B4B07"/>
    <w:rsid w:val="003B5A38"/>
    <w:rsid w:val="003B5CDB"/>
    <w:rsid w:val="003C0A00"/>
    <w:rsid w:val="003C13A4"/>
    <w:rsid w:val="003C1E9E"/>
    <w:rsid w:val="003C395A"/>
    <w:rsid w:val="003C5EC4"/>
    <w:rsid w:val="003C609F"/>
    <w:rsid w:val="003D6AA4"/>
    <w:rsid w:val="003E15A8"/>
    <w:rsid w:val="003E17C1"/>
    <w:rsid w:val="003E4652"/>
    <w:rsid w:val="003E581D"/>
    <w:rsid w:val="003F0341"/>
    <w:rsid w:val="003F08E1"/>
    <w:rsid w:val="003F2773"/>
    <w:rsid w:val="004005B1"/>
    <w:rsid w:val="00400B56"/>
    <w:rsid w:val="00401E69"/>
    <w:rsid w:val="00402FE7"/>
    <w:rsid w:val="0041077D"/>
    <w:rsid w:val="00413188"/>
    <w:rsid w:val="004138D2"/>
    <w:rsid w:val="004150C7"/>
    <w:rsid w:val="0041693A"/>
    <w:rsid w:val="00421FB1"/>
    <w:rsid w:val="00423059"/>
    <w:rsid w:val="004266F7"/>
    <w:rsid w:val="0043072A"/>
    <w:rsid w:val="00432F28"/>
    <w:rsid w:val="00433869"/>
    <w:rsid w:val="00435C35"/>
    <w:rsid w:val="004433D8"/>
    <w:rsid w:val="004452C8"/>
    <w:rsid w:val="00446E46"/>
    <w:rsid w:val="00446F14"/>
    <w:rsid w:val="00450361"/>
    <w:rsid w:val="00450E0A"/>
    <w:rsid w:val="004529A6"/>
    <w:rsid w:val="00453E54"/>
    <w:rsid w:val="00454330"/>
    <w:rsid w:val="00454FBE"/>
    <w:rsid w:val="00460418"/>
    <w:rsid w:val="004605D7"/>
    <w:rsid w:val="004618A6"/>
    <w:rsid w:val="00462CB3"/>
    <w:rsid w:val="004721AD"/>
    <w:rsid w:val="0047703D"/>
    <w:rsid w:val="004776DF"/>
    <w:rsid w:val="00477749"/>
    <w:rsid w:val="00477B2B"/>
    <w:rsid w:val="00480913"/>
    <w:rsid w:val="00484467"/>
    <w:rsid w:val="0048484F"/>
    <w:rsid w:val="00492A41"/>
    <w:rsid w:val="004944AD"/>
    <w:rsid w:val="0049458F"/>
    <w:rsid w:val="00494B00"/>
    <w:rsid w:val="00495D8E"/>
    <w:rsid w:val="004A1F36"/>
    <w:rsid w:val="004A4CBB"/>
    <w:rsid w:val="004A4F66"/>
    <w:rsid w:val="004A53EC"/>
    <w:rsid w:val="004A6587"/>
    <w:rsid w:val="004B3B93"/>
    <w:rsid w:val="004B3DFF"/>
    <w:rsid w:val="004B597A"/>
    <w:rsid w:val="004B6102"/>
    <w:rsid w:val="004B6219"/>
    <w:rsid w:val="004B7843"/>
    <w:rsid w:val="004C0F0C"/>
    <w:rsid w:val="004C28E7"/>
    <w:rsid w:val="004C66FB"/>
    <w:rsid w:val="004C77A7"/>
    <w:rsid w:val="004D0CE7"/>
    <w:rsid w:val="004D3337"/>
    <w:rsid w:val="004D424B"/>
    <w:rsid w:val="004D507A"/>
    <w:rsid w:val="004D56D1"/>
    <w:rsid w:val="004D74A6"/>
    <w:rsid w:val="004E0743"/>
    <w:rsid w:val="004E1332"/>
    <w:rsid w:val="004E5BC0"/>
    <w:rsid w:val="004F1432"/>
    <w:rsid w:val="004F3004"/>
    <w:rsid w:val="004F30BA"/>
    <w:rsid w:val="004F3E80"/>
    <w:rsid w:val="00500A2A"/>
    <w:rsid w:val="0050164F"/>
    <w:rsid w:val="00503779"/>
    <w:rsid w:val="005039D1"/>
    <w:rsid w:val="00503CF1"/>
    <w:rsid w:val="00503E3C"/>
    <w:rsid w:val="00504CC3"/>
    <w:rsid w:val="00504CD7"/>
    <w:rsid w:val="005059F7"/>
    <w:rsid w:val="00505B9F"/>
    <w:rsid w:val="00506A39"/>
    <w:rsid w:val="0050727D"/>
    <w:rsid w:val="00507B63"/>
    <w:rsid w:val="00514023"/>
    <w:rsid w:val="005143AC"/>
    <w:rsid w:val="00515A32"/>
    <w:rsid w:val="0051761D"/>
    <w:rsid w:val="00517D9C"/>
    <w:rsid w:val="00523791"/>
    <w:rsid w:val="00524211"/>
    <w:rsid w:val="00524F8F"/>
    <w:rsid w:val="00524FE4"/>
    <w:rsid w:val="00525560"/>
    <w:rsid w:val="0052751B"/>
    <w:rsid w:val="0053186F"/>
    <w:rsid w:val="0053215B"/>
    <w:rsid w:val="00534481"/>
    <w:rsid w:val="00537FB2"/>
    <w:rsid w:val="00541966"/>
    <w:rsid w:val="00544369"/>
    <w:rsid w:val="00547A27"/>
    <w:rsid w:val="00550402"/>
    <w:rsid w:val="00550D7E"/>
    <w:rsid w:val="0055109E"/>
    <w:rsid w:val="005511F8"/>
    <w:rsid w:val="00551450"/>
    <w:rsid w:val="00557162"/>
    <w:rsid w:val="0055773E"/>
    <w:rsid w:val="005608DD"/>
    <w:rsid w:val="0056255F"/>
    <w:rsid w:val="00564263"/>
    <w:rsid w:val="005649B2"/>
    <w:rsid w:val="00571B93"/>
    <w:rsid w:val="00575FCE"/>
    <w:rsid w:val="00577E09"/>
    <w:rsid w:val="00580366"/>
    <w:rsid w:val="005804F8"/>
    <w:rsid w:val="0058052D"/>
    <w:rsid w:val="0058243B"/>
    <w:rsid w:val="0058425D"/>
    <w:rsid w:val="00593C97"/>
    <w:rsid w:val="005963A7"/>
    <w:rsid w:val="005A1DF2"/>
    <w:rsid w:val="005A3DDD"/>
    <w:rsid w:val="005A482E"/>
    <w:rsid w:val="005A54E7"/>
    <w:rsid w:val="005A5DE1"/>
    <w:rsid w:val="005A65AF"/>
    <w:rsid w:val="005A7F0E"/>
    <w:rsid w:val="005B10B9"/>
    <w:rsid w:val="005B4989"/>
    <w:rsid w:val="005B4E1C"/>
    <w:rsid w:val="005B69C3"/>
    <w:rsid w:val="005C1F3D"/>
    <w:rsid w:val="005C31F3"/>
    <w:rsid w:val="005C3A58"/>
    <w:rsid w:val="005C7FF9"/>
    <w:rsid w:val="005D0770"/>
    <w:rsid w:val="005D21A6"/>
    <w:rsid w:val="005D2676"/>
    <w:rsid w:val="005D6191"/>
    <w:rsid w:val="005D7045"/>
    <w:rsid w:val="005E0DE7"/>
    <w:rsid w:val="005E1AC4"/>
    <w:rsid w:val="005E5E9C"/>
    <w:rsid w:val="005E7D98"/>
    <w:rsid w:val="005F01CC"/>
    <w:rsid w:val="005F1999"/>
    <w:rsid w:val="005F2E02"/>
    <w:rsid w:val="005F3743"/>
    <w:rsid w:val="005F4E67"/>
    <w:rsid w:val="005F5B3A"/>
    <w:rsid w:val="005F764D"/>
    <w:rsid w:val="005F7A10"/>
    <w:rsid w:val="006023B5"/>
    <w:rsid w:val="006043C5"/>
    <w:rsid w:val="00604A2F"/>
    <w:rsid w:val="00605B79"/>
    <w:rsid w:val="00606EA6"/>
    <w:rsid w:val="00613425"/>
    <w:rsid w:val="00613DA7"/>
    <w:rsid w:val="006150F7"/>
    <w:rsid w:val="006153E5"/>
    <w:rsid w:val="006156E1"/>
    <w:rsid w:val="00620C28"/>
    <w:rsid w:val="00624E05"/>
    <w:rsid w:val="00625389"/>
    <w:rsid w:val="006265FE"/>
    <w:rsid w:val="00626954"/>
    <w:rsid w:val="00627E38"/>
    <w:rsid w:val="00630EB3"/>
    <w:rsid w:val="00631FB1"/>
    <w:rsid w:val="00633EAA"/>
    <w:rsid w:val="00634D1D"/>
    <w:rsid w:val="00636E8E"/>
    <w:rsid w:val="00640601"/>
    <w:rsid w:val="0064218D"/>
    <w:rsid w:val="00642762"/>
    <w:rsid w:val="006455CE"/>
    <w:rsid w:val="006544BB"/>
    <w:rsid w:val="006649B1"/>
    <w:rsid w:val="00665CC6"/>
    <w:rsid w:val="00666B03"/>
    <w:rsid w:val="006673A9"/>
    <w:rsid w:val="0067142C"/>
    <w:rsid w:val="00673AA4"/>
    <w:rsid w:val="006741FE"/>
    <w:rsid w:val="00675923"/>
    <w:rsid w:val="00677B6C"/>
    <w:rsid w:val="00681B95"/>
    <w:rsid w:val="00684858"/>
    <w:rsid w:val="00685251"/>
    <w:rsid w:val="00687058"/>
    <w:rsid w:val="00687374"/>
    <w:rsid w:val="0068739B"/>
    <w:rsid w:val="00687C5A"/>
    <w:rsid w:val="00692D20"/>
    <w:rsid w:val="00696247"/>
    <w:rsid w:val="006969D8"/>
    <w:rsid w:val="006A00BA"/>
    <w:rsid w:val="006A2837"/>
    <w:rsid w:val="006A7B8C"/>
    <w:rsid w:val="006B0D82"/>
    <w:rsid w:val="006B228D"/>
    <w:rsid w:val="006B2D31"/>
    <w:rsid w:val="006B3B18"/>
    <w:rsid w:val="006B3C48"/>
    <w:rsid w:val="006B3E84"/>
    <w:rsid w:val="006B4681"/>
    <w:rsid w:val="006B4DDF"/>
    <w:rsid w:val="006C2DBD"/>
    <w:rsid w:val="006D02CE"/>
    <w:rsid w:val="006D0550"/>
    <w:rsid w:val="006D12A0"/>
    <w:rsid w:val="006D1BF5"/>
    <w:rsid w:val="006D2098"/>
    <w:rsid w:val="006D2EC3"/>
    <w:rsid w:val="006D4BF6"/>
    <w:rsid w:val="006D59BB"/>
    <w:rsid w:val="006D74C1"/>
    <w:rsid w:val="006D78C4"/>
    <w:rsid w:val="006E1150"/>
    <w:rsid w:val="006E26EF"/>
    <w:rsid w:val="006E496B"/>
    <w:rsid w:val="006E64D5"/>
    <w:rsid w:val="006E6918"/>
    <w:rsid w:val="006E74D5"/>
    <w:rsid w:val="006F0F2A"/>
    <w:rsid w:val="006F3E99"/>
    <w:rsid w:val="006F41D0"/>
    <w:rsid w:val="006F76FA"/>
    <w:rsid w:val="006F78A8"/>
    <w:rsid w:val="007004C4"/>
    <w:rsid w:val="00706048"/>
    <w:rsid w:val="00706E8B"/>
    <w:rsid w:val="00711FA3"/>
    <w:rsid w:val="00712C13"/>
    <w:rsid w:val="00713F39"/>
    <w:rsid w:val="00716C61"/>
    <w:rsid w:val="00716E2C"/>
    <w:rsid w:val="00721C88"/>
    <w:rsid w:val="00724602"/>
    <w:rsid w:val="0072671E"/>
    <w:rsid w:val="007277CA"/>
    <w:rsid w:val="00731726"/>
    <w:rsid w:val="0073218C"/>
    <w:rsid w:val="0073224F"/>
    <w:rsid w:val="00734FD2"/>
    <w:rsid w:val="00736A18"/>
    <w:rsid w:val="00736AAB"/>
    <w:rsid w:val="007402A4"/>
    <w:rsid w:val="00741CE0"/>
    <w:rsid w:val="00746175"/>
    <w:rsid w:val="0074725B"/>
    <w:rsid w:val="00751164"/>
    <w:rsid w:val="007523E3"/>
    <w:rsid w:val="00752439"/>
    <w:rsid w:val="00755011"/>
    <w:rsid w:val="00756AFA"/>
    <w:rsid w:val="00760D78"/>
    <w:rsid w:val="007627B2"/>
    <w:rsid w:val="00770219"/>
    <w:rsid w:val="00772455"/>
    <w:rsid w:val="00772D16"/>
    <w:rsid w:val="00772EAC"/>
    <w:rsid w:val="00773BBE"/>
    <w:rsid w:val="00775604"/>
    <w:rsid w:val="0077763F"/>
    <w:rsid w:val="007777A2"/>
    <w:rsid w:val="00777DD0"/>
    <w:rsid w:val="00780EA2"/>
    <w:rsid w:val="007848D1"/>
    <w:rsid w:val="00786656"/>
    <w:rsid w:val="00786F95"/>
    <w:rsid w:val="00794242"/>
    <w:rsid w:val="00794EFC"/>
    <w:rsid w:val="007951DA"/>
    <w:rsid w:val="00796A86"/>
    <w:rsid w:val="007A0009"/>
    <w:rsid w:val="007A14D4"/>
    <w:rsid w:val="007A1AB3"/>
    <w:rsid w:val="007A2236"/>
    <w:rsid w:val="007A40B5"/>
    <w:rsid w:val="007A4C1C"/>
    <w:rsid w:val="007A4C1D"/>
    <w:rsid w:val="007A52E2"/>
    <w:rsid w:val="007A6D07"/>
    <w:rsid w:val="007B0554"/>
    <w:rsid w:val="007B0E60"/>
    <w:rsid w:val="007B614B"/>
    <w:rsid w:val="007C427C"/>
    <w:rsid w:val="007C4BB2"/>
    <w:rsid w:val="007C6C5B"/>
    <w:rsid w:val="007D3239"/>
    <w:rsid w:val="007D368A"/>
    <w:rsid w:val="007D47EB"/>
    <w:rsid w:val="007D67FE"/>
    <w:rsid w:val="007D6932"/>
    <w:rsid w:val="007D7FA4"/>
    <w:rsid w:val="007E042D"/>
    <w:rsid w:val="007E049D"/>
    <w:rsid w:val="007E61A6"/>
    <w:rsid w:val="007E61D6"/>
    <w:rsid w:val="007F10BD"/>
    <w:rsid w:val="007F212B"/>
    <w:rsid w:val="007F38DD"/>
    <w:rsid w:val="007F4FFE"/>
    <w:rsid w:val="007F556E"/>
    <w:rsid w:val="00801126"/>
    <w:rsid w:val="008012C1"/>
    <w:rsid w:val="0080578D"/>
    <w:rsid w:val="00805ACC"/>
    <w:rsid w:val="008077D2"/>
    <w:rsid w:val="00813684"/>
    <w:rsid w:val="00817EE0"/>
    <w:rsid w:val="00821AA4"/>
    <w:rsid w:val="00824A3C"/>
    <w:rsid w:val="00825292"/>
    <w:rsid w:val="00826ADE"/>
    <w:rsid w:val="00831781"/>
    <w:rsid w:val="00832BE0"/>
    <w:rsid w:val="00835CE5"/>
    <w:rsid w:val="008362E2"/>
    <w:rsid w:val="00841100"/>
    <w:rsid w:val="008429C5"/>
    <w:rsid w:val="008441C4"/>
    <w:rsid w:val="008443FC"/>
    <w:rsid w:val="008461AC"/>
    <w:rsid w:val="00846AB8"/>
    <w:rsid w:val="00851AEA"/>
    <w:rsid w:val="008520EC"/>
    <w:rsid w:val="008530FA"/>
    <w:rsid w:val="0085356C"/>
    <w:rsid w:val="00854FC1"/>
    <w:rsid w:val="0085613E"/>
    <w:rsid w:val="00857160"/>
    <w:rsid w:val="00861168"/>
    <w:rsid w:val="00861DE7"/>
    <w:rsid w:val="00863BD1"/>
    <w:rsid w:val="008764D3"/>
    <w:rsid w:val="00877AF0"/>
    <w:rsid w:val="0088077A"/>
    <w:rsid w:val="008827AA"/>
    <w:rsid w:val="00886020"/>
    <w:rsid w:val="00887D98"/>
    <w:rsid w:val="00894488"/>
    <w:rsid w:val="00895B42"/>
    <w:rsid w:val="00895F27"/>
    <w:rsid w:val="00896C17"/>
    <w:rsid w:val="008A0D34"/>
    <w:rsid w:val="008A11F9"/>
    <w:rsid w:val="008A12E1"/>
    <w:rsid w:val="008A363B"/>
    <w:rsid w:val="008A3942"/>
    <w:rsid w:val="008A3A83"/>
    <w:rsid w:val="008B0C68"/>
    <w:rsid w:val="008B21F8"/>
    <w:rsid w:val="008B371B"/>
    <w:rsid w:val="008B4878"/>
    <w:rsid w:val="008C2AFB"/>
    <w:rsid w:val="008C45C3"/>
    <w:rsid w:val="008C6651"/>
    <w:rsid w:val="008C7618"/>
    <w:rsid w:val="008D0279"/>
    <w:rsid w:val="008D2B38"/>
    <w:rsid w:val="008D5CFC"/>
    <w:rsid w:val="008D6D3F"/>
    <w:rsid w:val="008E1C8D"/>
    <w:rsid w:val="008E2E83"/>
    <w:rsid w:val="008E5C71"/>
    <w:rsid w:val="008E776A"/>
    <w:rsid w:val="008F0D27"/>
    <w:rsid w:val="008F1199"/>
    <w:rsid w:val="008F1366"/>
    <w:rsid w:val="008F5A66"/>
    <w:rsid w:val="008F5CF8"/>
    <w:rsid w:val="008F6E79"/>
    <w:rsid w:val="00900F84"/>
    <w:rsid w:val="009018D2"/>
    <w:rsid w:val="009018F6"/>
    <w:rsid w:val="0090313E"/>
    <w:rsid w:val="00903E3B"/>
    <w:rsid w:val="009071E1"/>
    <w:rsid w:val="009108B7"/>
    <w:rsid w:val="0091305A"/>
    <w:rsid w:val="009142F3"/>
    <w:rsid w:val="0091591F"/>
    <w:rsid w:val="00920756"/>
    <w:rsid w:val="0092112F"/>
    <w:rsid w:val="0092143E"/>
    <w:rsid w:val="0092597F"/>
    <w:rsid w:val="009266FF"/>
    <w:rsid w:val="00927212"/>
    <w:rsid w:val="0092744E"/>
    <w:rsid w:val="00931BF5"/>
    <w:rsid w:val="00932066"/>
    <w:rsid w:val="00932A7E"/>
    <w:rsid w:val="00933B28"/>
    <w:rsid w:val="00934C83"/>
    <w:rsid w:val="00935B90"/>
    <w:rsid w:val="00937883"/>
    <w:rsid w:val="009457D6"/>
    <w:rsid w:val="00945F65"/>
    <w:rsid w:val="009509F9"/>
    <w:rsid w:val="00951146"/>
    <w:rsid w:val="00951B4B"/>
    <w:rsid w:val="00953AB1"/>
    <w:rsid w:val="00953BBB"/>
    <w:rsid w:val="00956EF6"/>
    <w:rsid w:val="009572DE"/>
    <w:rsid w:val="009602DB"/>
    <w:rsid w:val="00960CB7"/>
    <w:rsid w:val="00960E1A"/>
    <w:rsid w:val="009632E7"/>
    <w:rsid w:val="00964BDB"/>
    <w:rsid w:val="00965F77"/>
    <w:rsid w:val="009669FC"/>
    <w:rsid w:val="00974FA5"/>
    <w:rsid w:val="009757D6"/>
    <w:rsid w:val="0097772C"/>
    <w:rsid w:val="009802A7"/>
    <w:rsid w:val="009817C5"/>
    <w:rsid w:val="00981A20"/>
    <w:rsid w:val="00982190"/>
    <w:rsid w:val="0098297B"/>
    <w:rsid w:val="009869A5"/>
    <w:rsid w:val="00987A9F"/>
    <w:rsid w:val="00990B1F"/>
    <w:rsid w:val="00992081"/>
    <w:rsid w:val="00992A90"/>
    <w:rsid w:val="00992E8E"/>
    <w:rsid w:val="0099300F"/>
    <w:rsid w:val="00994C9A"/>
    <w:rsid w:val="009A5EB7"/>
    <w:rsid w:val="009A6A69"/>
    <w:rsid w:val="009A774E"/>
    <w:rsid w:val="009A77C0"/>
    <w:rsid w:val="009B04F5"/>
    <w:rsid w:val="009B1570"/>
    <w:rsid w:val="009B63DF"/>
    <w:rsid w:val="009B6529"/>
    <w:rsid w:val="009C0FE6"/>
    <w:rsid w:val="009C4107"/>
    <w:rsid w:val="009D3001"/>
    <w:rsid w:val="009E058B"/>
    <w:rsid w:val="009E14D5"/>
    <w:rsid w:val="009E38EA"/>
    <w:rsid w:val="009E5ABF"/>
    <w:rsid w:val="009F27E3"/>
    <w:rsid w:val="009F3576"/>
    <w:rsid w:val="009F50F7"/>
    <w:rsid w:val="009F68BB"/>
    <w:rsid w:val="009F70A3"/>
    <w:rsid w:val="009F711F"/>
    <w:rsid w:val="00A018C8"/>
    <w:rsid w:val="00A02CDF"/>
    <w:rsid w:val="00A047D0"/>
    <w:rsid w:val="00A120FA"/>
    <w:rsid w:val="00A138D7"/>
    <w:rsid w:val="00A1457A"/>
    <w:rsid w:val="00A14A49"/>
    <w:rsid w:val="00A15D12"/>
    <w:rsid w:val="00A160DB"/>
    <w:rsid w:val="00A16B13"/>
    <w:rsid w:val="00A20EF2"/>
    <w:rsid w:val="00A211C8"/>
    <w:rsid w:val="00A217FD"/>
    <w:rsid w:val="00A21E30"/>
    <w:rsid w:val="00A2652E"/>
    <w:rsid w:val="00A2691B"/>
    <w:rsid w:val="00A3105F"/>
    <w:rsid w:val="00A3131D"/>
    <w:rsid w:val="00A31349"/>
    <w:rsid w:val="00A32AF4"/>
    <w:rsid w:val="00A3350B"/>
    <w:rsid w:val="00A33656"/>
    <w:rsid w:val="00A3370A"/>
    <w:rsid w:val="00A3612F"/>
    <w:rsid w:val="00A36F3B"/>
    <w:rsid w:val="00A375CC"/>
    <w:rsid w:val="00A411C9"/>
    <w:rsid w:val="00A41D7D"/>
    <w:rsid w:val="00A42A92"/>
    <w:rsid w:val="00A42DF2"/>
    <w:rsid w:val="00A44582"/>
    <w:rsid w:val="00A46498"/>
    <w:rsid w:val="00A5081F"/>
    <w:rsid w:val="00A51632"/>
    <w:rsid w:val="00A553FD"/>
    <w:rsid w:val="00A55D5B"/>
    <w:rsid w:val="00A56649"/>
    <w:rsid w:val="00A56F20"/>
    <w:rsid w:val="00A60045"/>
    <w:rsid w:val="00A6012E"/>
    <w:rsid w:val="00A622EE"/>
    <w:rsid w:val="00A656F7"/>
    <w:rsid w:val="00A6739C"/>
    <w:rsid w:val="00A70FF3"/>
    <w:rsid w:val="00A7172B"/>
    <w:rsid w:val="00A739E9"/>
    <w:rsid w:val="00A740D9"/>
    <w:rsid w:val="00A74A33"/>
    <w:rsid w:val="00A7636F"/>
    <w:rsid w:val="00A76787"/>
    <w:rsid w:val="00A7697F"/>
    <w:rsid w:val="00A76EE3"/>
    <w:rsid w:val="00A77E62"/>
    <w:rsid w:val="00A77F14"/>
    <w:rsid w:val="00A80BFF"/>
    <w:rsid w:val="00A836D1"/>
    <w:rsid w:val="00A90F7D"/>
    <w:rsid w:val="00A916B8"/>
    <w:rsid w:val="00A91E66"/>
    <w:rsid w:val="00A9233A"/>
    <w:rsid w:val="00A945EF"/>
    <w:rsid w:val="00A9658D"/>
    <w:rsid w:val="00A96AFC"/>
    <w:rsid w:val="00AA0244"/>
    <w:rsid w:val="00AA0A6B"/>
    <w:rsid w:val="00AA0E40"/>
    <w:rsid w:val="00AA33CC"/>
    <w:rsid w:val="00AA68E8"/>
    <w:rsid w:val="00AA7DFC"/>
    <w:rsid w:val="00AB46EA"/>
    <w:rsid w:val="00AB5DE0"/>
    <w:rsid w:val="00AC0EA3"/>
    <w:rsid w:val="00AC2688"/>
    <w:rsid w:val="00AC45E0"/>
    <w:rsid w:val="00AC4A28"/>
    <w:rsid w:val="00AC4BEB"/>
    <w:rsid w:val="00AC4CB4"/>
    <w:rsid w:val="00AC7BD3"/>
    <w:rsid w:val="00AD35C3"/>
    <w:rsid w:val="00AD4110"/>
    <w:rsid w:val="00AD7BC4"/>
    <w:rsid w:val="00AE03A1"/>
    <w:rsid w:val="00AE128D"/>
    <w:rsid w:val="00AE30D9"/>
    <w:rsid w:val="00AE60D4"/>
    <w:rsid w:val="00AE681E"/>
    <w:rsid w:val="00AE761D"/>
    <w:rsid w:val="00AE797E"/>
    <w:rsid w:val="00B00789"/>
    <w:rsid w:val="00B019EC"/>
    <w:rsid w:val="00B03853"/>
    <w:rsid w:val="00B04E6E"/>
    <w:rsid w:val="00B051F5"/>
    <w:rsid w:val="00B106A8"/>
    <w:rsid w:val="00B11358"/>
    <w:rsid w:val="00B20B65"/>
    <w:rsid w:val="00B23A2B"/>
    <w:rsid w:val="00B23ADE"/>
    <w:rsid w:val="00B251E9"/>
    <w:rsid w:val="00B34155"/>
    <w:rsid w:val="00B35223"/>
    <w:rsid w:val="00B40880"/>
    <w:rsid w:val="00B40AE0"/>
    <w:rsid w:val="00B41688"/>
    <w:rsid w:val="00B419CC"/>
    <w:rsid w:val="00B41D56"/>
    <w:rsid w:val="00B448F2"/>
    <w:rsid w:val="00B4527A"/>
    <w:rsid w:val="00B454BB"/>
    <w:rsid w:val="00B46483"/>
    <w:rsid w:val="00B47D68"/>
    <w:rsid w:val="00B5111A"/>
    <w:rsid w:val="00B5111C"/>
    <w:rsid w:val="00B513AF"/>
    <w:rsid w:val="00B51A07"/>
    <w:rsid w:val="00B51F18"/>
    <w:rsid w:val="00B52A13"/>
    <w:rsid w:val="00B53CDE"/>
    <w:rsid w:val="00B613BA"/>
    <w:rsid w:val="00B621C2"/>
    <w:rsid w:val="00B646F9"/>
    <w:rsid w:val="00B6491C"/>
    <w:rsid w:val="00B64967"/>
    <w:rsid w:val="00B67B53"/>
    <w:rsid w:val="00B70308"/>
    <w:rsid w:val="00B70BC1"/>
    <w:rsid w:val="00B73309"/>
    <w:rsid w:val="00B74CDF"/>
    <w:rsid w:val="00B76E5E"/>
    <w:rsid w:val="00B80594"/>
    <w:rsid w:val="00B84AED"/>
    <w:rsid w:val="00B8570E"/>
    <w:rsid w:val="00B86F61"/>
    <w:rsid w:val="00B8708E"/>
    <w:rsid w:val="00B9065A"/>
    <w:rsid w:val="00B9067A"/>
    <w:rsid w:val="00B939A3"/>
    <w:rsid w:val="00B95CDB"/>
    <w:rsid w:val="00B96357"/>
    <w:rsid w:val="00BA6ECA"/>
    <w:rsid w:val="00BA75C9"/>
    <w:rsid w:val="00BB0950"/>
    <w:rsid w:val="00BC1744"/>
    <w:rsid w:val="00BC281D"/>
    <w:rsid w:val="00BC31F4"/>
    <w:rsid w:val="00BC35AC"/>
    <w:rsid w:val="00BC58DD"/>
    <w:rsid w:val="00BC7011"/>
    <w:rsid w:val="00BD041E"/>
    <w:rsid w:val="00BD124E"/>
    <w:rsid w:val="00BD16C7"/>
    <w:rsid w:val="00BD1869"/>
    <w:rsid w:val="00BD426F"/>
    <w:rsid w:val="00BD4C67"/>
    <w:rsid w:val="00BD6302"/>
    <w:rsid w:val="00BD68CD"/>
    <w:rsid w:val="00BE0F95"/>
    <w:rsid w:val="00BE1AD5"/>
    <w:rsid w:val="00BE3BAD"/>
    <w:rsid w:val="00BE3CF1"/>
    <w:rsid w:val="00BE495A"/>
    <w:rsid w:val="00BE522F"/>
    <w:rsid w:val="00BE57EF"/>
    <w:rsid w:val="00BE6092"/>
    <w:rsid w:val="00BF080A"/>
    <w:rsid w:val="00BF0BFC"/>
    <w:rsid w:val="00BF3811"/>
    <w:rsid w:val="00BF3F89"/>
    <w:rsid w:val="00BF45EA"/>
    <w:rsid w:val="00BF5131"/>
    <w:rsid w:val="00BF53A5"/>
    <w:rsid w:val="00BF7D19"/>
    <w:rsid w:val="00C00F7C"/>
    <w:rsid w:val="00C04132"/>
    <w:rsid w:val="00C07F4D"/>
    <w:rsid w:val="00C110AC"/>
    <w:rsid w:val="00C117B5"/>
    <w:rsid w:val="00C12E49"/>
    <w:rsid w:val="00C14AF8"/>
    <w:rsid w:val="00C17249"/>
    <w:rsid w:val="00C20B4E"/>
    <w:rsid w:val="00C20EC2"/>
    <w:rsid w:val="00C235E5"/>
    <w:rsid w:val="00C25AE1"/>
    <w:rsid w:val="00C30E4D"/>
    <w:rsid w:val="00C31F48"/>
    <w:rsid w:val="00C32ABB"/>
    <w:rsid w:val="00C32DC8"/>
    <w:rsid w:val="00C334CA"/>
    <w:rsid w:val="00C343FD"/>
    <w:rsid w:val="00C3451F"/>
    <w:rsid w:val="00C35678"/>
    <w:rsid w:val="00C40A27"/>
    <w:rsid w:val="00C413F6"/>
    <w:rsid w:val="00C41726"/>
    <w:rsid w:val="00C44BAC"/>
    <w:rsid w:val="00C461C0"/>
    <w:rsid w:val="00C47C30"/>
    <w:rsid w:val="00C50DA9"/>
    <w:rsid w:val="00C5171A"/>
    <w:rsid w:val="00C530D4"/>
    <w:rsid w:val="00C53DEB"/>
    <w:rsid w:val="00C60330"/>
    <w:rsid w:val="00C61CDC"/>
    <w:rsid w:val="00C62E0C"/>
    <w:rsid w:val="00C66D93"/>
    <w:rsid w:val="00C7047E"/>
    <w:rsid w:val="00C72DB4"/>
    <w:rsid w:val="00C7451C"/>
    <w:rsid w:val="00C773F3"/>
    <w:rsid w:val="00C77AF1"/>
    <w:rsid w:val="00C77D08"/>
    <w:rsid w:val="00C80D38"/>
    <w:rsid w:val="00C8123F"/>
    <w:rsid w:val="00C84957"/>
    <w:rsid w:val="00C84EE6"/>
    <w:rsid w:val="00C908DD"/>
    <w:rsid w:val="00C962E1"/>
    <w:rsid w:val="00C978FA"/>
    <w:rsid w:val="00CA1D08"/>
    <w:rsid w:val="00CA28BE"/>
    <w:rsid w:val="00CA3567"/>
    <w:rsid w:val="00CA3CAB"/>
    <w:rsid w:val="00CA5D1E"/>
    <w:rsid w:val="00CA6199"/>
    <w:rsid w:val="00CA7750"/>
    <w:rsid w:val="00CA7AA4"/>
    <w:rsid w:val="00CA7F13"/>
    <w:rsid w:val="00CB0FC5"/>
    <w:rsid w:val="00CB1412"/>
    <w:rsid w:val="00CB4B2E"/>
    <w:rsid w:val="00CB6092"/>
    <w:rsid w:val="00CB61A0"/>
    <w:rsid w:val="00CB7D31"/>
    <w:rsid w:val="00CC2417"/>
    <w:rsid w:val="00CD11AD"/>
    <w:rsid w:val="00CD3200"/>
    <w:rsid w:val="00CD538E"/>
    <w:rsid w:val="00CD7A91"/>
    <w:rsid w:val="00CE1357"/>
    <w:rsid w:val="00CE20DB"/>
    <w:rsid w:val="00CE220E"/>
    <w:rsid w:val="00CE23D7"/>
    <w:rsid w:val="00CE35F1"/>
    <w:rsid w:val="00CE40A5"/>
    <w:rsid w:val="00CE43DF"/>
    <w:rsid w:val="00CE66A9"/>
    <w:rsid w:val="00CE67B0"/>
    <w:rsid w:val="00CE750D"/>
    <w:rsid w:val="00CF1AD5"/>
    <w:rsid w:val="00CF2687"/>
    <w:rsid w:val="00CF375B"/>
    <w:rsid w:val="00D04318"/>
    <w:rsid w:val="00D046EB"/>
    <w:rsid w:val="00D04BE0"/>
    <w:rsid w:val="00D04ECC"/>
    <w:rsid w:val="00D10046"/>
    <w:rsid w:val="00D20938"/>
    <w:rsid w:val="00D220BF"/>
    <w:rsid w:val="00D22F0A"/>
    <w:rsid w:val="00D2303B"/>
    <w:rsid w:val="00D25F17"/>
    <w:rsid w:val="00D277A4"/>
    <w:rsid w:val="00D31DAD"/>
    <w:rsid w:val="00D32793"/>
    <w:rsid w:val="00D327C5"/>
    <w:rsid w:val="00D33088"/>
    <w:rsid w:val="00D3317D"/>
    <w:rsid w:val="00D333DE"/>
    <w:rsid w:val="00D34EAC"/>
    <w:rsid w:val="00D3618B"/>
    <w:rsid w:val="00D43420"/>
    <w:rsid w:val="00D447D8"/>
    <w:rsid w:val="00D44802"/>
    <w:rsid w:val="00D51646"/>
    <w:rsid w:val="00D51FE3"/>
    <w:rsid w:val="00D55DF5"/>
    <w:rsid w:val="00D56185"/>
    <w:rsid w:val="00D568B2"/>
    <w:rsid w:val="00D63326"/>
    <w:rsid w:val="00D63F15"/>
    <w:rsid w:val="00D67DC4"/>
    <w:rsid w:val="00D717A9"/>
    <w:rsid w:val="00D73EDD"/>
    <w:rsid w:val="00D74517"/>
    <w:rsid w:val="00D755EC"/>
    <w:rsid w:val="00D7619C"/>
    <w:rsid w:val="00D80D55"/>
    <w:rsid w:val="00D80D6D"/>
    <w:rsid w:val="00D81750"/>
    <w:rsid w:val="00D82E96"/>
    <w:rsid w:val="00D836EE"/>
    <w:rsid w:val="00D83B6F"/>
    <w:rsid w:val="00D84911"/>
    <w:rsid w:val="00D86202"/>
    <w:rsid w:val="00D87F64"/>
    <w:rsid w:val="00D904BD"/>
    <w:rsid w:val="00D916D3"/>
    <w:rsid w:val="00D93165"/>
    <w:rsid w:val="00D9563C"/>
    <w:rsid w:val="00D96C8B"/>
    <w:rsid w:val="00D96E99"/>
    <w:rsid w:val="00DA3CC7"/>
    <w:rsid w:val="00DA3F51"/>
    <w:rsid w:val="00DA5FB4"/>
    <w:rsid w:val="00DA68E9"/>
    <w:rsid w:val="00DB3ADE"/>
    <w:rsid w:val="00DB430C"/>
    <w:rsid w:val="00DC68AD"/>
    <w:rsid w:val="00DC6D2C"/>
    <w:rsid w:val="00DD0DA2"/>
    <w:rsid w:val="00DD3DDC"/>
    <w:rsid w:val="00DD491A"/>
    <w:rsid w:val="00DE0020"/>
    <w:rsid w:val="00DE007B"/>
    <w:rsid w:val="00DE301F"/>
    <w:rsid w:val="00DE4A8A"/>
    <w:rsid w:val="00DE59AC"/>
    <w:rsid w:val="00DF0921"/>
    <w:rsid w:val="00DF180D"/>
    <w:rsid w:val="00DF1CF5"/>
    <w:rsid w:val="00DF25B9"/>
    <w:rsid w:val="00DF32C8"/>
    <w:rsid w:val="00DF35E3"/>
    <w:rsid w:val="00DF3AFC"/>
    <w:rsid w:val="00E02935"/>
    <w:rsid w:val="00E03247"/>
    <w:rsid w:val="00E06FD0"/>
    <w:rsid w:val="00E078A4"/>
    <w:rsid w:val="00E115D7"/>
    <w:rsid w:val="00E14AFB"/>
    <w:rsid w:val="00E14D5A"/>
    <w:rsid w:val="00E21190"/>
    <w:rsid w:val="00E31558"/>
    <w:rsid w:val="00E355A4"/>
    <w:rsid w:val="00E35657"/>
    <w:rsid w:val="00E373AF"/>
    <w:rsid w:val="00E3795F"/>
    <w:rsid w:val="00E37C1F"/>
    <w:rsid w:val="00E44175"/>
    <w:rsid w:val="00E5101D"/>
    <w:rsid w:val="00E52FAD"/>
    <w:rsid w:val="00E5308F"/>
    <w:rsid w:val="00E56985"/>
    <w:rsid w:val="00E60B24"/>
    <w:rsid w:val="00E60D51"/>
    <w:rsid w:val="00E63832"/>
    <w:rsid w:val="00E63DF1"/>
    <w:rsid w:val="00E64BC9"/>
    <w:rsid w:val="00E655EE"/>
    <w:rsid w:val="00E65B7A"/>
    <w:rsid w:val="00E706A4"/>
    <w:rsid w:val="00E74A3B"/>
    <w:rsid w:val="00E74E16"/>
    <w:rsid w:val="00E81F4C"/>
    <w:rsid w:val="00E83133"/>
    <w:rsid w:val="00E84046"/>
    <w:rsid w:val="00E8644A"/>
    <w:rsid w:val="00E91B13"/>
    <w:rsid w:val="00E96136"/>
    <w:rsid w:val="00E9646A"/>
    <w:rsid w:val="00E97655"/>
    <w:rsid w:val="00E97B25"/>
    <w:rsid w:val="00E97EBC"/>
    <w:rsid w:val="00EA00B0"/>
    <w:rsid w:val="00EA0531"/>
    <w:rsid w:val="00EA70CC"/>
    <w:rsid w:val="00EA74AD"/>
    <w:rsid w:val="00EB038D"/>
    <w:rsid w:val="00EB1014"/>
    <w:rsid w:val="00EB16FD"/>
    <w:rsid w:val="00EB2397"/>
    <w:rsid w:val="00EB2418"/>
    <w:rsid w:val="00EB267B"/>
    <w:rsid w:val="00EB2716"/>
    <w:rsid w:val="00EB2D81"/>
    <w:rsid w:val="00EB2E86"/>
    <w:rsid w:val="00EB354F"/>
    <w:rsid w:val="00EB3D21"/>
    <w:rsid w:val="00EB771F"/>
    <w:rsid w:val="00EB77E6"/>
    <w:rsid w:val="00EC0C68"/>
    <w:rsid w:val="00EC1212"/>
    <w:rsid w:val="00EC2FF6"/>
    <w:rsid w:val="00EC463C"/>
    <w:rsid w:val="00EC4FDC"/>
    <w:rsid w:val="00EC5D54"/>
    <w:rsid w:val="00ED3248"/>
    <w:rsid w:val="00ED3A18"/>
    <w:rsid w:val="00ED417E"/>
    <w:rsid w:val="00ED61F9"/>
    <w:rsid w:val="00ED66F1"/>
    <w:rsid w:val="00ED6FB4"/>
    <w:rsid w:val="00ED7C88"/>
    <w:rsid w:val="00EE26CC"/>
    <w:rsid w:val="00EE2862"/>
    <w:rsid w:val="00EE4AED"/>
    <w:rsid w:val="00EE4E91"/>
    <w:rsid w:val="00EE5274"/>
    <w:rsid w:val="00EE6555"/>
    <w:rsid w:val="00EF03FA"/>
    <w:rsid w:val="00EF2623"/>
    <w:rsid w:val="00EF5BEC"/>
    <w:rsid w:val="00EF6603"/>
    <w:rsid w:val="00EF6E85"/>
    <w:rsid w:val="00F00AA3"/>
    <w:rsid w:val="00F0109D"/>
    <w:rsid w:val="00F0121D"/>
    <w:rsid w:val="00F01430"/>
    <w:rsid w:val="00F0146B"/>
    <w:rsid w:val="00F02329"/>
    <w:rsid w:val="00F030EB"/>
    <w:rsid w:val="00F04489"/>
    <w:rsid w:val="00F04BD3"/>
    <w:rsid w:val="00F11492"/>
    <w:rsid w:val="00F13B5D"/>
    <w:rsid w:val="00F200C6"/>
    <w:rsid w:val="00F208DE"/>
    <w:rsid w:val="00F24DED"/>
    <w:rsid w:val="00F31A1A"/>
    <w:rsid w:val="00F328C8"/>
    <w:rsid w:val="00F33F0D"/>
    <w:rsid w:val="00F33F70"/>
    <w:rsid w:val="00F36D4E"/>
    <w:rsid w:val="00F401E7"/>
    <w:rsid w:val="00F401F5"/>
    <w:rsid w:val="00F42018"/>
    <w:rsid w:val="00F4251E"/>
    <w:rsid w:val="00F44C82"/>
    <w:rsid w:val="00F46446"/>
    <w:rsid w:val="00F474CD"/>
    <w:rsid w:val="00F5409D"/>
    <w:rsid w:val="00F55238"/>
    <w:rsid w:val="00F56AA1"/>
    <w:rsid w:val="00F5734E"/>
    <w:rsid w:val="00F57D3F"/>
    <w:rsid w:val="00F6026A"/>
    <w:rsid w:val="00F61159"/>
    <w:rsid w:val="00F6217B"/>
    <w:rsid w:val="00F6539A"/>
    <w:rsid w:val="00F65B5B"/>
    <w:rsid w:val="00F70023"/>
    <w:rsid w:val="00F7023A"/>
    <w:rsid w:val="00F7088F"/>
    <w:rsid w:val="00F70E29"/>
    <w:rsid w:val="00F729AF"/>
    <w:rsid w:val="00F75C4D"/>
    <w:rsid w:val="00F8059E"/>
    <w:rsid w:val="00F8297C"/>
    <w:rsid w:val="00F85A3B"/>
    <w:rsid w:val="00F85DCB"/>
    <w:rsid w:val="00F85F88"/>
    <w:rsid w:val="00F920BD"/>
    <w:rsid w:val="00F93433"/>
    <w:rsid w:val="00F97183"/>
    <w:rsid w:val="00F97F57"/>
    <w:rsid w:val="00FA0688"/>
    <w:rsid w:val="00FA1051"/>
    <w:rsid w:val="00FA39E0"/>
    <w:rsid w:val="00FA3A78"/>
    <w:rsid w:val="00FA4A98"/>
    <w:rsid w:val="00FA607C"/>
    <w:rsid w:val="00FA6B04"/>
    <w:rsid w:val="00FB0BDD"/>
    <w:rsid w:val="00FB17F4"/>
    <w:rsid w:val="00FB1DED"/>
    <w:rsid w:val="00FB25A0"/>
    <w:rsid w:val="00FB4F35"/>
    <w:rsid w:val="00FB68B2"/>
    <w:rsid w:val="00FC010B"/>
    <w:rsid w:val="00FC25C7"/>
    <w:rsid w:val="00FC3F81"/>
    <w:rsid w:val="00FD45B5"/>
    <w:rsid w:val="00FD5D9D"/>
    <w:rsid w:val="00FD6F6D"/>
    <w:rsid w:val="00FD7127"/>
    <w:rsid w:val="00FD73EE"/>
    <w:rsid w:val="00FE0382"/>
    <w:rsid w:val="00FE06C2"/>
    <w:rsid w:val="00FE2DD3"/>
    <w:rsid w:val="00FE4515"/>
    <w:rsid w:val="00FF2597"/>
    <w:rsid w:val="00FF4AF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4C5E53"/>
  <w15:docId w15:val="{5A624D53-9F03-4D0E-B1E5-F495B0423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6023B5"/>
    <w:pPr>
      <w:spacing w:after="80"/>
    </w:pPr>
    <w:rPr>
      <w:rFonts w:ascii="Arial" w:hAnsi="Arial"/>
      <w:sz w:val="20"/>
    </w:rPr>
  </w:style>
  <w:style w:type="paragraph" w:styleId="1">
    <w:name w:val="heading 1"/>
    <w:basedOn w:val="a1"/>
    <w:next w:val="a1"/>
    <w:link w:val="10"/>
    <w:uiPriority w:val="9"/>
    <w:qFormat/>
    <w:rsid w:val="00300343"/>
    <w:pPr>
      <w:keepNext/>
      <w:keepLines/>
      <w:pageBreakBefore/>
      <w:spacing w:line="240" w:lineRule="auto"/>
      <w:outlineLvl w:val="0"/>
    </w:pPr>
    <w:rPr>
      <w:rFonts w:eastAsiaTheme="majorEastAsia" w:cstheme="majorBidi"/>
      <w:b/>
      <w:caps/>
      <w:color w:val="97D700"/>
      <w:sz w:val="40"/>
      <w:szCs w:val="32"/>
    </w:rPr>
  </w:style>
  <w:style w:type="paragraph" w:styleId="21">
    <w:name w:val="heading 2"/>
    <w:basedOn w:val="a1"/>
    <w:next w:val="a1"/>
    <w:link w:val="22"/>
    <w:uiPriority w:val="9"/>
    <w:unhideWhenUsed/>
    <w:qFormat/>
    <w:rsid w:val="00300343"/>
    <w:pPr>
      <w:keepNext/>
      <w:keepLines/>
      <w:spacing w:before="400" w:line="240" w:lineRule="auto"/>
      <w:outlineLvl w:val="1"/>
    </w:pPr>
    <w:rPr>
      <w:rFonts w:eastAsiaTheme="majorEastAsia" w:cstheme="majorBidi"/>
      <w:b/>
      <w:caps/>
      <w:color w:val="000000" w:themeColor="text1"/>
      <w:sz w:val="32"/>
      <w:szCs w:val="26"/>
    </w:rPr>
  </w:style>
  <w:style w:type="paragraph" w:styleId="31">
    <w:name w:val="heading 3"/>
    <w:basedOn w:val="a1"/>
    <w:next w:val="a1"/>
    <w:link w:val="32"/>
    <w:uiPriority w:val="9"/>
    <w:unhideWhenUsed/>
    <w:qFormat/>
    <w:rsid w:val="002B1320"/>
    <w:pPr>
      <w:keepNext/>
      <w:keepLines/>
      <w:spacing w:before="200" w:line="240" w:lineRule="auto"/>
      <w:outlineLvl w:val="2"/>
    </w:pPr>
    <w:rPr>
      <w:rFonts w:eastAsiaTheme="majorEastAsia" w:cstheme="majorBidi"/>
      <w:b/>
      <w:caps/>
      <w:color w:val="000000" w:themeColor="text1"/>
      <w:sz w:val="22"/>
      <w:szCs w:val="24"/>
    </w:rPr>
  </w:style>
  <w:style w:type="paragraph" w:styleId="41">
    <w:name w:val="heading 4"/>
    <w:basedOn w:val="31"/>
    <w:next w:val="a1"/>
    <w:link w:val="42"/>
    <w:uiPriority w:val="9"/>
    <w:unhideWhenUsed/>
    <w:rsid w:val="00BE57EF"/>
    <w:pPr>
      <w:outlineLvl w:val="3"/>
    </w:pPr>
  </w:style>
  <w:style w:type="paragraph" w:styleId="51">
    <w:name w:val="heading 5"/>
    <w:basedOn w:val="41"/>
    <w:next w:val="a1"/>
    <w:link w:val="52"/>
    <w:uiPriority w:val="9"/>
    <w:unhideWhenUsed/>
    <w:qFormat/>
    <w:rsid w:val="00BE57EF"/>
    <w:pPr>
      <w:outlineLvl w:val="4"/>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Book Title"/>
    <w:basedOn w:val="a2"/>
    <w:uiPriority w:val="33"/>
    <w:rsid w:val="003133A3"/>
    <w:rPr>
      <w:b/>
      <w:bCs/>
      <w:i/>
      <w:iCs/>
      <w:spacing w:val="5"/>
    </w:rPr>
  </w:style>
  <w:style w:type="paragraph" w:styleId="a6">
    <w:name w:val="Title"/>
    <w:basedOn w:val="a1"/>
    <w:next w:val="a1"/>
    <w:link w:val="a7"/>
    <w:uiPriority w:val="10"/>
    <w:rsid w:val="001172EF"/>
    <w:pPr>
      <w:spacing w:after="0" w:line="1000" w:lineRule="exact"/>
      <w:contextualSpacing/>
    </w:pPr>
    <w:rPr>
      <w:rFonts w:eastAsiaTheme="majorEastAsia" w:cstheme="majorBidi"/>
      <w:b/>
      <w:caps/>
      <w:color w:val="FFFFFF" w:themeColor="background1"/>
      <w:spacing w:val="-10"/>
      <w:kern w:val="28"/>
      <w:sz w:val="108"/>
      <w:szCs w:val="56"/>
      <w:lang w:val="en-AU"/>
    </w:rPr>
  </w:style>
  <w:style w:type="character" w:customStyle="1" w:styleId="a7">
    <w:name w:val="标题 字符"/>
    <w:basedOn w:val="a2"/>
    <w:link w:val="a6"/>
    <w:uiPriority w:val="10"/>
    <w:rsid w:val="001172EF"/>
    <w:rPr>
      <w:rFonts w:ascii="Frutiger LT Com 45 Light" w:eastAsiaTheme="majorEastAsia" w:hAnsi="Frutiger LT Com 45 Light" w:cstheme="majorBidi"/>
      <w:b/>
      <w:caps/>
      <w:color w:val="FFFFFF" w:themeColor="background1"/>
      <w:spacing w:val="-10"/>
      <w:kern w:val="28"/>
      <w:sz w:val="108"/>
      <w:szCs w:val="56"/>
      <w:lang w:val="en-AU"/>
    </w:rPr>
  </w:style>
  <w:style w:type="character" w:customStyle="1" w:styleId="10">
    <w:name w:val="标题 1 字符"/>
    <w:basedOn w:val="a2"/>
    <w:link w:val="1"/>
    <w:uiPriority w:val="9"/>
    <w:rsid w:val="00300343"/>
    <w:rPr>
      <w:rFonts w:ascii="Frutiger LT Com 45 Light" w:eastAsiaTheme="majorEastAsia" w:hAnsi="Frutiger LT Com 45 Light" w:cstheme="majorBidi"/>
      <w:b/>
      <w:caps/>
      <w:color w:val="97D700"/>
      <w:sz w:val="40"/>
      <w:szCs w:val="32"/>
    </w:rPr>
  </w:style>
  <w:style w:type="paragraph" w:styleId="a8">
    <w:name w:val="header"/>
    <w:basedOn w:val="a1"/>
    <w:link w:val="a9"/>
    <w:uiPriority w:val="99"/>
    <w:unhideWhenUsed/>
    <w:rsid w:val="00A77E62"/>
    <w:pPr>
      <w:tabs>
        <w:tab w:val="center" w:pos="4513"/>
        <w:tab w:val="right" w:pos="9026"/>
      </w:tabs>
      <w:spacing w:after="0" w:line="240" w:lineRule="auto"/>
    </w:pPr>
  </w:style>
  <w:style w:type="character" w:customStyle="1" w:styleId="a9">
    <w:name w:val="页眉 字符"/>
    <w:basedOn w:val="a2"/>
    <w:link w:val="a8"/>
    <w:uiPriority w:val="99"/>
    <w:rsid w:val="00A77E62"/>
  </w:style>
  <w:style w:type="paragraph" w:styleId="aa">
    <w:name w:val="footer"/>
    <w:basedOn w:val="a1"/>
    <w:link w:val="ab"/>
    <w:uiPriority w:val="99"/>
    <w:unhideWhenUsed/>
    <w:rsid w:val="00300343"/>
    <w:pPr>
      <w:tabs>
        <w:tab w:val="center" w:pos="4513"/>
        <w:tab w:val="right" w:pos="9026"/>
      </w:tabs>
      <w:spacing w:after="0" w:line="240" w:lineRule="auto"/>
    </w:pPr>
    <w:rPr>
      <w:sz w:val="14"/>
    </w:rPr>
  </w:style>
  <w:style w:type="character" w:customStyle="1" w:styleId="ab">
    <w:name w:val="页脚 字符"/>
    <w:basedOn w:val="a2"/>
    <w:link w:val="aa"/>
    <w:uiPriority w:val="99"/>
    <w:rsid w:val="00300343"/>
    <w:rPr>
      <w:rFonts w:ascii="Frutiger LT Com 45 Light" w:hAnsi="Frutiger LT Com 45 Light"/>
      <w:sz w:val="14"/>
    </w:rPr>
  </w:style>
  <w:style w:type="paragraph" w:styleId="ac">
    <w:name w:val="Subtitle"/>
    <w:basedOn w:val="a1"/>
    <w:next w:val="a1"/>
    <w:link w:val="ad"/>
    <w:qFormat/>
    <w:rsid w:val="00BD124E"/>
    <w:pPr>
      <w:numPr>
        <w:ilvl w:val="1"/>
      </w:numPr>
      <w:spacing w:after="0" w:line="720" w:lineRule="exact"/>
    </w:pPr>
    <w:rPr>
      <w:rFonts w:eastAsiaTheme="minorEastAsia"/>
      <w:color w:val="00594F"/>
      <w:spacing w:val="15"/>
      <w:sz w:val="64"/>
      <w:szCs w:val="64"/>
      <w:lang w:val="en-AU"/>
    </w:rPr>
  </w:style>
  <w:style w:type="character" w:customStyle="1" w:styleId="ad">
    <w:name w:val="副标题 字符"/>
    <w:basedOn w:val="a2"/>
    <w:link w:val="ac"/>
    <w:rsid w:val="00BD124E"/>
    <w:rPr>
      <w:rFonts w:ascii="Frutiger LT Com 45 Light" w:eastAsiaTheme="minorEastAsia" w:hAnsi="Frutiger LT Com 45 Light"/>
      <w:color w:val="00594F"/>
      <w:spacing w:val="15"/>
      <w:sz w:val="64"/>
      <w:szCs w:val="64"/>
      <w:lang w:val="en-AU"/>
    </w:rPr>
  </w:style>
  <w:style w:type="character" w:customStyle="1" w:styleId="22">
    <w:name w:val="标题 2 字符"/>
    <w:basedOn w:val="a2"/>
    <w:link w:val="21"/>
    <w:uiPriority w:val="9"/>
    <w:rsid w:val="00300343"/>
    <w:rPr>
      <w:rFonts w:ascii="Frutiger LT Com 45 Light" w:eastAsiaTheme="majorEastAsia" w:hAnsi="Frutiger LT Com 45 Light" w:cstheme="majorBidi"/>
      <w:b/>
      <w:caps/>
      <w:color w:val="000000" w:themeColor="text1"/>
      <w:sz w:val="32"/>
      <w:szCs w:val="26"/>
    </w:rPr>
  </w:style>
  <w:style w:type="character" w:customStyle="1" w:styleId="32">
    <w:name w:val="标题 3 字符"/>
    <w:basedOn w:val="a2"/>
    <w:link w:val="31"/>
    <w:uiPriority w:val="9"/>
    <w:rsid w:val="002B1320"/>
    <w:rPr>
      <w:rFonts w:ascii="Frutiger LT Com 45 Light" w:eastAsiaTheme="majorEastAsia" w:hAnsi="Frutiger LT Com 45 Light" w:cstheme="majorBidi"/>
      <w:b/>
      <w:caps/>
      <w:color w:val="000000" w:themeColor="text1"/>
      <w:szCs w:val="24"/>
    </w:rPr>
  </w:style>
  <w:style w:type="table" w:styleId="ae">
    <w:name w:val="Table Grid"/>
    <w:basedOn w:val="a3"/>
    <w:uiPriority w:val="39"/>
    <w:rsid w:val="00F70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1"/>
    <w:link w:val="af0"/>
    <w:uiPriority w:val="99"/>
    <w:semiHidden/>
    <w:unhideWhenUsed/>
    <w:rsid w:val="00462CB3"/>
    <w:pPr>
      <w:spacing w:after="0" w:line="240" w:lineRule="auto"/>
    </w:pPr>
    <w:rPr>
      <w:rFonts w:ascii="Segoe UI" w:hAnsi="Segoe UI" w:cs="Segoe UI"/>
      <w:sz w:val="18"/>
      <w:szCs w:val="18"/>
    </w:rPr>
  </w:style>
  <w:style w:type="character" w:customStyle="1" w:styleId="af0">
    <w:name w:val="批注框文本 字符"/>
    <w:basedOn w:val="a2"/>
    <w:link w:val="af"/>
    <w:uiPriority w:val="99"/>
    <w:semiHidden/>
    <w:rsid w:val="00462CB3"/>
    <w:rPr>
      <w:rFonts w:ascii="Segoe UI" w:hAnsi="Segoe UI" w:cs="Segoe UI"/>
      <w:sz w:val="18"/>
      <w:szCs w:val="18"/>
    </w:rPr>
  </w:style>
  <w:style w:type="paragraph" w:styleId="af1">
    <w:name w:val="List Paragraph"/>
    <w:basedOn w:val="a1"/>
    <w:link w:val="af2"/>
    <w:uiPriority w:val="34"/>
    <w:qFormat/>
    <w:rsid w:val="007F212B"/>
    <w:pPr>
      <w:ind w:left="720"/>
      <w:contextualSpacing/>
    </w:pPr>
  </w:style>
  <w:style w:type="table" w:customStyle="1" w:styleId="TableGridLight1">
    <w:name w:val="Table Grid Light1"/>
    <w:basedOn w:val="a3"/>
    <w:uiPriority w:val="40"/>
    <w:rsid w:val="00D333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WSI-Table">
    <w:name w:val="WSI - Table"/>
    <w:basedOn w:val="a3"/>
    <w:uiPriority w:val="99"/>
    <w:rsid w:val="00BD124E"/>
    <w:pPr>
      <w:spacing w:after="0" w:line="240" w:lineRule="auto"/>
    </w:pPr>
    <w:rPr>
      <w:rFonts w:ascii="Frutiger LT Com 45 Light" w:hAnsi="Frutiger LT Com 45 Light"/>
      <w:color w:val="000000" w:themeColor="text1"/>
      <w:sz w:val="20"/>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0" w:beforeAutospacing="0" w:afterLines="0" w:after="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numbering" w:customStyle="1" w:styleId="ListNumbers">
    <w:name w:val="ListNumbers"/>
    <w:uiPriority w:val="99"/>
    <w:rsid w:val="00EF6E85"/>
    <w:pPr>
      <w:numPr>
        <w:numId w:val="16"/>
      </w:numPr>
    </w:pPr>
  </w:style>
  <w:style w:type="paragraph" w:styleId="4">
    <w:name w:val="List Number 4"/>
    <w:basedOn w:val="a1"/>
    <w:uiPriority w:val="99"/>
    <w:semiHidden/>
    <w:unhideWhenUsed/>
    <w:rsid w:val="00D04BE0"/>
    <w:pPr>
      <w:numPr>
        <w:numId w:val="9"/>
      </w:numPr>
      <w:ind w:left="1208" w:hanging="357"/>
      <w:contextualSpacing/>
    </w:pPr>
  </w:style>
  <w:style w:type="character" w:styleId="af3">
    <w:name w:val="Hyperlink"/>
    <w:basedOn w:val="a2"/>
    <w:uiPriority w:val="99"/>
    <w:unhideWhenUsed/>
    <w:rsid w:val="00F729AF"/>
    <w:rPr>
      <w:color w:val="0563C1" w:themeColor="hyperlink"/>
      <w:u w:val="single"/>
    </w:rPr>
  </w:style>
  <w:style w:type="numbering" w:customStyle="1" w:styleId="ListBullets">
    <w:name w:val="ListBullets"/>
    <w:uiPriority w:val="99"/>
    <w:rsid w:val="001A554B"/>
    <w:pPr>
      <w:numPr>
        <w:numId w:val="15"/>
      </w:numPr>
    </w:pPr>
  </w:style>
  <w:style w:type="paragraph" w:styleId="a">
    <w:name w:val="List Number"/>
    <w:basedOn w:val="a1"/>
    <w:uiPriority w:val="99"/>
    <w:unhideWhenUsed/>
    <w:qFormat/>
    <w:rsid w:val="00D04BE0"/>
    <w:pPr>
      <w:numPr>
        <w:numId w:val="16"/>
      </w:numPr>
      <w:contextualSpacing/>
    </w:pPr>
  </w:style>
  <w:style w:type="paragraph" w:styleId="a0">
    <w:name w:val="List Bullet"/>
    <w:basedOn w:val="a1"/>
    <w:uiPriority w:val="99"/>
    <w:unhideWhenUsed/>
    <w:qFormat/>
    <w:rsid w:val="008429C5"/>
    <w:pPr>
      <w:numPr>
        <w:numId w:val="15"/>
      </w:numPr>
      <w:contextualSpacing/>
    </w:pPr>
  </w:style>
  <w:style w:type="paragraph" w:styleId="20">
    <w:name w:val="List Bullet 2"/>
    <w:basedOn w:val="a1"/>
    <w:uiPriority w:val="99"/>
    <w:unhideWhenUsed/>
    <w:rsid w:val="00192D2B"/>
    <w:pPr>
      <w:numPr>
        <w:ilvl w:val="1"/>
        <w:numId w:val="15"/>
      </w:numPr>
      <w:contextualSpacing/>
    </w:pPr>
  </w:style>
  <w:style w:type="paragraph" w:styleId="30">
    <w:name w:val="List Bullet 3"/>
    <w:basedOn w:val="a1"/>
    <w:uiPriority w:val="99"/>
    <w:unhideWhenUsed/>
    <w:rsid w:val="00192D2B"/>
    <w:pPr>
      <w:numPr>
        <w:ilvl w:val="2"/>
        <w:numId w:val="15"/>
      </w:numPr>
      <w:ind w:left="851"/>
      <w:contextualSpacing/>
    </w:pPr>
  </w:style>
  <w:style w:type="paragraph" w:styleId="40">
    <w:name w:val="List Bullet 4"/>
    <w:basedOn w:val="a1"/>
    <w:uiPriority w:val="99"/>
    <w:unhideWhenUsed/>
    <w:rsid w:val="008429C5"/>
    <w:pPr>
      <w:numPr>
        <w:ilvl w:val="3"/>
        <w:numId w:val="15"/>
      </w:numPr>
      <w:ind w:left="1135"/>
      <w:contextualSpacing/>
    </w:pPr>
  </w:style>
  <w:style w:type="paragraph" w:styleId="50">
    <w:name w:val="List Bullet 5"/>
    <w:basedOn w:val="a1"/>
    <w:uiPriority w:val="99"/>
    <w:unhideWhenUsed/>
    <w:rsid w:val="008429C5"/>
    <w:pPr>
      <w:numPr>
        <w:ilvl w:val="4"/>
        <w:numId w:val="15"/>
      </w:numPr>
      <w:ind w:left="1418"/>
      <w:contextualSpacing/>
    </w:pPr>
  </w:style>
  <w:style w:type="paragraph" w:styleId="2">
    <w:name w:val="List Number 2"/>
    <w:basedOn w:val="a1"/>
    <w:uiPriority w:val="99"/>
    <w:unhideWhenUsed/>
    <w:rsid w:val="00D04BE0"/>
    <w:pPr>
      <w:numPr>
        <w:ilvl w:val="1"/>
        <w:numId w:val="16"/>
      </w:numPr>
      <w:contextualSpacing/>
    </w:pPr>
  </w:style>
  <w:style w:type="paragraph" w:styleId="3">
    <w:name w:val="List Number 3"/>
    <w:basedOn w:val="a1"/>
    <w:uiPriority w:val="99"/>
    <w:unhideWhenUsed/>
    <w:rsid w:val="00D04BE0"/>
    <w:pPr>
      <w:numPr>
        <w:ilvl w:val="2"/>
        <w:numId w:val="16"/>
      </w:numPr>
      <w:ind w:left="851"/>
      <w:contextualSpacing/>
    </w:pPr>
  </w:style>
  <w:style w:type="paragraph" w:styleId="5">
    <w:name w:val="List Number 5"/>
    <w:basedOn w:val="a1"/>
    <w:uiPriority w:val="99"/>
    <w:semiHidden/>
    <w:unhideWhenUsed/>
    <w:rsid w:val="00D04BE0"/>
    <w:pPr>
      <w:numPr>
        <w:numId w:val="10"/>
      </w:numPr>
      <w:ind w:left="1491" w:hanging="357"/>
      <w:contextualSpacing/>
    </w:pPr>
  </w:style>
  <w:style w:type="paragraph" w:styleId="af4">
    <w:name w:val="footnote text"/>
    <w:basedOn w:val="a1"/>
    <w:link w:val="af5"/>
    <w:uiPriority w:val="99"/>
    <w:semiHidden/>
    <w:unhideWhenUsed/>
    <w:rsid w:val="0003526B"/>
    <w:pPr>
      <w:spacing w:line="240" w:lineRule="auto"/>
      <w:contextualSpacing/>
    </w:pPr>
    <w:rPr>
      <w:sz w:val="16"/>
      <w:szCs w:val="20"/>
    </w:rPr>
  </w:style>
  <w:style w:type="character" w:customStyle="1" w:styleId="af5">
    <w:name w:val="脚注文本 字符"/>
    <w:basedOn w:val="a2"/>
    <w:link w:val="af4"/>
    <w:uiPriority w:val="99"/>
    <w:semiHidden/>
    <w:rsid w:val="0003526B"/>
    <w:rPr>
      <w:rFonts w:ascii="Frutiger LT Com 45 Light" w:hAnsi="Frutiger LT Com 45 Light"/>
      <w:sz w:val="16"/>
      <w:szCs w:val="20"/>
    </w:rPr>
  </w:style>
  <w:style w:type="character" w:styleId="af6">
    <w:name w:val="footnote reference"/>
    <w:basedOn w:val="a2"/>
    <w:uiPriority w:val="99"/>
    <w:semiHidden/>
    <w:unhideWhenUsed/>
    <w:rsid w:val="0003526B"/>
    <w:rPr>
      <w:rFonts w:ascii="Frutiger LT Com 45 Light" w:hAnsi="Frutiger LT Com 45 Light"/>
      <w:b w:val="0"/>
      <w:i w:val="0"/>
      <w:sz w:val="16"/>
      <w:vertAlign w:val="superscript"/>
    </w:rPr>
  </w:style>
  <w:style w:type="paragraph" w:styleId="TOC2">
    <w:name w:val="toc 2"/>
    <w:basedOn w:val="a1"/>
    <w:next w:val="a1"/>
    <w:autoRedefine/>
    <w:uiPriority w:val="39"/>
    <w:unhideWhenUsed/>
    <w:rsid w:val="00FA0688"/>
    <w:pPr>
      <w:numPr>
        <w:ilvl w:val="1"/>
        <w:numId w:val="19"/>
      </w:numPr>
      <w:tabs>
        <w:tab w:val="right" w:leader="dot" w:pos="9628"/>
      </w:tabs>
      <w:spacing w:before="80" w:after="0"/>
      <w:contextualSpacing/>
    </w:pPr>
  </w:style>
  <w:style w:type="paragraph" w:styleId="TOC1">
    <w:name w:val="toc 1"/>
    <w:basedOn w:val="a1"/>
    <w:next w:val="a1"/>
    <w:autoRedefine/>
    <w:uiPriority w:val="39"/>
    <w:unhideWhenUsed/>
    <w:rsid w:val="00264847"/>
    <w:pPr>
      <w:numPr>
        <w:numId w:val="19"/>
      </w:numPr>
      <w:spacing w:before="120" w:after="0"/>
      <w:contextualSpacing/>
    </w:pPr>
    <w:rPr>
      <w:b/>
      <w:caps/>
    </w:rPr>
  </w:style>
  <w:style w:type="paragraph" w:styleId="TOC3">
    <w:name w:val="toc 3"/>
    <w:basedOn w:val="a1"/>
    <w:next w:val="a1"/>
    <w:autoRedefine/>
    <w:uiPriority w:val="39"/>
    <w:unhideWhenUsed/>
    <w:rsid w:val="00BE57EF"/>
    <w:pPr>
      <w:numPr>
        <w:ilvl w:val="2"/>
        <w:numId w:val="19"/>
      </w:numPr>
      <w:spacing w:after="0"/>
      <w:contextualSpacing/>
    </w:pPr>
    <w:rPr>
      <w:i/>
      <w:sz w:val="18"/>
    </w:rPr>
  </w:style>
  <w:style w:type="numbering" w:customStyle="1" w:styleId="TOC">
    <w:name w:val="TOC"/>
    <w:uiPriority w:val="99"/>
    <w:rsid w:val="00264847"/>
    <w:pPr>
      <w:numPr>
        <w:numId w:val="18"/>
      </w:numPr>
    </w:pPr>
  </w:style>
  <w:style w:type="character" w:customStyle="1" w:styleId="42">
    <w:name w:val="标题 4 字符"/>
    <w:basedOn w:val="a2"/>
    <w:link w:val="41"/>
    <w:uiPriority w:val="9"/>
    <w:rsid w:val="00BE57EF"/>
    <w:rPr>
      <w:rFonts w:ascii="Frutiger LT Com 45 Light" w:eastAsiaTheme="majorEastAsia" w:hAnsi="Frutiger LT Com 45 Light" w:cstheme="majorBidi"/>
      <w:b/>
      <w:caps/>
      <w:color w:val="000000" w:themeColor="text1"/>
      <w:szCs w:val="24"/>
    </w:rPr>
  </w:style>
  <w:style w:type="character" w:customStyle="1" w:styleId="52">
    <w:name w:val="标题 5 字符"/>
    <w:basedOn w:val="a2"/>
    <w:link w:val="51"/>
    <w:uiPriority w:val="9"/>
    <w:rsid w:val="00BE57EF"/>
    <w:rPr>
      <w:rFonts w:ascii="Frutiger LT Com 45 Light" w:eastAsiaTheme="majorEastAsia" w:hAnsi="Frutiger LT Com 45 Light" w:cstheme="majorBidi"/>
      <w:b/>
      <w:caps/>
      <w:color w:val="000000" w:themeColor="text1"/>
      <w:szCs w:val="24"/>
    </w:rPr>
  </w:style>
  <w:style w:type="paragraph" w:customStyle="1" w:styleId="ColorfulList-Accent11">
    <w:name w:val="Colorful List - Accent 11"/>
    <w:basedOn w:val="a1"/>
    <w:qFormat/>
    <w:rsid w:val="00346D78"/>
    <w:pPr>
      <w:suppressAutoHyphens/>
      <w:spacing w:after="200" w:line="276" w:lineRule="auto"/>
      <w:ind w:left="720"/>
      <w:contextualSpacing/>
    </w:pPr>
    <w:rPr>
      <w:rFonts w:ascii="Calibri" w:eastAsia="Calibri" w:hAnsi="Calibri" w:cs="Times New Roman"/>
      <w:sz w:val="22"/>
      <w:lang w:val="pt-BR"/>
    </w:rPr>
  </w:style>
  <w:style w:type="character" w:customStyle="1" w:styleId="af2">
    <w:name w:val="列表段落 字符"/>
    <w:basedOn w:val="a2"/>
    <w:link w:val="af1"/>
    <w:uiPriority w:val="34"/>
    <w:rsid w:val="00BF3811"/>
    <w:rPr>
      <w:rFonts w:ascii="Arial" w:hAnsi="Arial"/>
      <w:sz w:val="20"/>
    </w:rPr>
  </w:style>
  <w:style w:type="paragraph" w:customStyle="1" w:styleId="bullet">
    <w:name w:val="bullet"/>
    <w:basedOn w:val="a1"/>
    <w:qFormat/>
    <w:locked/>
    <w:rsid w:val="009108B7"/>
    <w:pPr>
      <w:numPr>
        <w:numId w:val="34"/>
      </w:numPr>
      <w:spacing w:after="60" w:line="240" w:lineRule="auto"/>
      <w:ind w:left="568" w:hanging="284"/>
      <w:contextualSpacing/>
    </w:pPr>
  </w:style>
  <w:style w:type="paragraph" w:customStyle="1" w:styleId="bulletsub-subsection">
    <w:name w:val="bullet sub-subsection"/>
    <w:basedOn w:val="bullet"/>
    <w:link w:val="bulletsub-subsectionChar"/>
    <w:rsid w:val="009108B7"/>
    <w:pPr>
      <w:ind w:left="1531"/>
    </w:pPr>
  </w:style>
  <w:style w:type="character" w:customStyle="1" w:styleId="bulletsub-subsectionChar">
    <w:name w:val="bullet sub-subsection Char"/>
    <w:basedOn w:val="a2"/>
    <w:link w:val="bulletsub-subsection"/>
    <w:rsid w:val="009108B7"/>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0057">
      <w:bodyDiv w:val="1"/>
      <w:marLeft w:val="0"/>
      <w:marRight w:val="0"/>
      <w:marTop w:val="0"/>
      <w:marBottom w:val="0"/>
      <w:divBdr>
        <w:top w:val="none" w:sz="0" w:space="0" w:color="auto"/>
        <w:left w:val="none" w:sz="0" w:space="0" w:color="auto"/>
        <w:bottom w:val="none" w:sz="0" w:space="0" w:color="auto"/>
        <w:right w:val="none" w:sz="0" w:space="0" w:color="auto"/>
      </w:divBdr>
    </w:div>
    <w:div w:id="1283541146">
      <w:bodyDiv w:val="1"/>
      <w:marLeft w:val="0"/>
      <w:marRight w:val="0"/>
      <w:marTop w:val="0"/>
      <w:marBottom w:val="0"/>
      <w:divBdr>
        <w:top w:val="none" w:sz="0" w:space="0" w:color="auto"/>
        <w:left w:val="none" w:sz="0" w:space="0" w:color="auto"/>
        <w:bottom w:val="none" w:sz="0" w:space="0" w:color="auto"/>
        <w:right w:val="none" w:sz="0" w:space="0" w:color="auto"/>
      </w:divBdr>
    </w:div>
    <w:div w:id="1356611954">
      <w:bodyDiv w:val="1"/>
      <w:marLeft w:val="0"/>
      <w:marRight w:val="0"/>
      <w:marTop w:val="0"/>
      <w:marBottom w:val="0"/>
      <w:divBdr>
        <w:top w:val="none" w:sz="0" w:space="0" w:color="auto"/>
        <w:left w:val="none" w:sz="0" w:space="0" w:color="auto"/>
        <w:bottom w:val="none" w:sz="0" w:space="0" w:color="auto"/>
        <w:right w:val="none" w:sz="0" w:space="0" w:color="auto"/>
      </w:divBdr>
    </w:div>
    <w:div w:id="1923291936">
      <w:bodyDiv w:val="1"/>
      <w:marLeft w:val="0"/>
      <w:marRight w:val="0"/>
      <w:marTop w:val="0"/>
      <w:marBottom w:val="0"/>
      <w:divBdr>
        <w:top w:val="none" w:sz="0" w:space="0" w:color="auto"/>
        <w:left w:val="none" w:sz="0" w:space="0" w:color="auto"/>
        <w:bottom w:val="none" w:sz="0" w:space="0" w:color="auto"/>
        <w:right w:val="none" w:sz="0" w:space="0" w:color="auto"/>
      </w:divBdr>
    </w:div>
    <w:div w:id="1977682945">
      <w:bodyDiv w:val="1"/>
      <w:marLeft w:val="0"/>
      <w:marRight w:val="0"/>
      <w:marTop w:val="0"/>
      <w:marBottom w:val="0"/>
      <w:divBdr>
        <w:top w:val="none" w:sz="0" w:space="0" w:color="auto"/>
        <w:left w:val="none" w:sz="0" w:space="0" w:color="auto"/>
        <w:bottom w:val="none" w:sz="0" w:space="0" w:color="auto"/>
        <w:right w:val="none" w:sz="0" w:space="0" w:color="auto"/>
      </w:divBdr>
    </w:div>
    <w:div w:id="206097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e\Dropbox%20(WS%20Secretariat)\WS\Templates\Focus%20on%20Competitions%20and%20Projects\CAP_doc_cover_v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D8F91-A58B-3349-A61E-AC5362B84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C:\Users\Luise\Dropbox (WS Secretariat)\WS\Templates\Focus on Competitions and Projects\CAP_doc_cover_v2.0.dotx</Template>
  <TotalTime>404</TotalTime>
  <Pages>5</Pages>
  <Words>216</Words>
  <Characters>1233</Characters>
  <Application>Microsoft Office Word</Application>
  <DocSecurity>0</DocSecurity>
  <Lines>10</Lines>
  <Paragraphs>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Luise Kuehnel</dc:creator>
  <cp:keywords/>
  <dc:description/>
  <cp:lastModifiedBy>Microsoft Office User</cp:lastModifiedBy>
  <cp:revision>1212</cp:revision>
  <cp:lastPrinted>2019-12-30T02:04:00Z</cp:lastPrinted>
  <dcterms:created xsi:type="dcterms:W3CDTF">2015-08-25T15:35:00Z</dcterms:created>
  <dcterms:modified xsi:type="dcterms:W3CDTF">2020-03-15T18:16:00Z</dcterms:modified>
</cp:coreProperties>
</file>